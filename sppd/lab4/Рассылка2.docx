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9E139C" w:rsidRPr="00A857DA" w14:paraId="0A22D5AF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6FE55899" w14:textId="7C6556C7" w:rsidR="009E139C" w:rsidRPr="00A6455B" w:rsidRDefault="00312F04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04503497"/>
                <w:placeholder>
                  <w:docPart w:val="DC304A7D54904BB18CA45312E34027E8"/>
                </w:placeholder>
                <w15:appearance w15:val="hidden"/>
              </w:sdtPr>
              <w:sdtEndPr/>
              <w:sdtContent>
                <w:r w:rsidR="009E139C"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="009E139C" w:rsidRPr="00A6455B">
              <w:rPr>
                <w:lang w:val="ru-RU" w:bidi="ru-RU"/>
              </w:rPr>
              <w:t xml:space="preserve"> </w:t>
            </w:r>
          </w:p>
          <w:p w14:paraId="4C84CD48" w14:textId="58893C02" w:rsidR="009E139C" w:rsidRPr="00A6455B" w:rsidRDefault="00312F04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71397780"/>
                <w:placeholder>
                  <w:docPart w:val="B3F993963DFA491E8A1094C757E9CAAA"/>
                </w:placeholder>
                <w15:appearance w15:val="hidden"/>
              </w:sdtPr>
              <w:sdtEndPr/>
              <w:sdtContent>
                <w:r w:rsidR="009E139C"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="009E139C"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427B4E39" w14:textId="7E0F4060" w:rsidR="009E139C" w:rsidRPr="00A6455B" w:rsidRDefault="009E139C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6F87FC65" w14:textId="77777777" w:rsidR="009E139C" w:rsidRPr="00A6455B" w:rsidRDefault="009E139C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4EEAACF2" w14:textId="77777777" w:rsidR="009E139C" w:rsidRPr="00A6455B" w:rsidRDefault="00312F04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313789399"/>
                <w:placeholder>
                  <w:docPart w:val="CBEC903A4D4D4F3AA7DDAF0D5EC46B57"/>
                </w:placeholder>
                <w:showingPlcHdr/>
                <w15:appearance w15:val="hidden"/>
              </w:sdtPr>
              <w:sdtEndPr/>
              <w:sdtContent>
                <w:r w:rsidR="009E139C" w:rsidRPr="00A6455B">
                  <w:rPr>
                    <w:lang w:val="ru-RU" w:bidi="ru-RU"/>
                  </w:rPr>
                  <w:t>Телефон:</w:t>
                </w:r>
              </w:sdtContent>
            </w:sdt>
            <w:r w:rsidR="009E139C"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630239779"/>
                <w:placeholder>
                  <w:docPart w:val="CFFB120990B84274AA184986669C2F67"/>
                </w:placeholder>
                <w15:appearance w15:val="hidden"/>
              </w:sdtPr>
              <w:sdtEndPr/>
              <w:sdtContent>
                <w:r w:rsidR="009E139C"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="009E139C" w:rsidRPr="00A6455B">
              <w:rPr>
                <w:lang w:val="ru-RU" w:bidi="ru-RU"/>
              </w:rPr>
              <w:t xml:space="preserve"> </w:t>
            </w:r>
          </w:p>
          <w:p w14:paraId="0F74AD23" w14:textId="1BF99C4E" w:rsidR="009E139C" w:rsidRPr="00A6455B" w:rsidRDefault="009E139C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9E139C" w:rsidRPr="00A857DA" w14:paraId="224275A9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34ADAEAD" w14:textId="77777777" w:rsidR="009E139C" w:rsidRPr="00A857DA" w:rsidRDefault="009E139C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06130322" w14:textId="77777777" w:rsidR="009E139C" w:rsidRPr="00A6455B" w:rsidRDefault="009E139C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26BF27D" w14:textId="77777777" w:rsidR="009E139C" w:rsidRPr="00A6455B" w:rsidRDefault="009E139C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RPr="000B5F73" w14:paraId="5D6B15DB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756C565D" w14:textId="6639E1BB" w:rsidR="00D50606" w:rsidRPr="00A6455B" w:rsidRDefault="00312F04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83975278"/>
                <w:placeholder>
                  <w:docPart w:val="C5465879421C4D01A8B35FB96103545B"/>
                </w:placeholder>
                <w15:appearance w15:val="hidden"/>
              </w:sdtPr>
              <w:sdtEndPr/>
              <w:sdtContent>
                <w:r w:rsidR="00217513">
                  <w:rPr>
                    <w:noProof/>
                    <w:lang w:val="ru-RU"/>
                  </w:rPr>
                  <w:t>Клиент</w:t>
                </w:r>
                <w:r w:rsidR="000B757C">
                  <w:rPr>
                    <w:noProof/>
                    <w:lang w:val="ru-RU"/>
                  </w:rPr>
                  <w:t xml:space="preserve"> компании</w:t>
                </w:r>
              </w:sdtContent>
            </w:sdt>
          </w:p>
          <w:p w14:paraId="583A2C0A" w14:textId="14D1B1E7" w:rsidR="00292D42" w:rsidRPr="00292D42" w:rsidRDefault="00312F04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62208107"/>
                <w:placeholder>
                  <w:docPart w:val="B1AAE3560505445785D2F40F6D1CDD7E"/>
                </w:placeholder>
                <w15:appearance w15:val="hidden"/>
              </w:sdtPr>
              <w:sdtEndPr/>
              <w:sdtContent>
                <w:r w:rsidR="00A22932">
                  <w:rPr>
                    <w:noProof/>
                    <w:lang w:val="ru-RU"/>
                  </w:rPr>
                  <w:fldChar w:fldCharType="begin"/>
                </w:r>
                <w:r w:rsidR="00A22932">
                  <w:rPr>
                    <w:noProof/>
                    <w:lang w:val="ru-RU"/>
                  </w:rPr>
                  <w:instrText xml:space="preserve"> MERGEFIELD ФИО </w:instrText>
                </w:r>
                <w:r w:rsidR="00A22932">
                  <w:rPr>
                    <w:noProof/>
                    <w:lang w:val="ru-RU"/>
                  </w:rPr>
                  <w:fldChar w:fldCharType="separate"/>
                </w:r>
                <w:r>
                  <w:rPr>
                    <w:noProof/>
                    <w:lang w:val="ru-RU"/>
                  </w:rPr>
                  <w:t>«ФИО»</w:t>
                </w:r>
                <w:r w:rsidR="00A22932">
                  <w:rPr>
                    <w:noProof/>
                    <w:lang w:val="ru-RU"/>
                  </w:rPr>
                  <w:fldChar w:fldCharType="end"/>
                </w:r>
              </w:sdtContent>
            </w:sdt>
          </w:p>
        </w:tc>
        <w:tc>
          <w:tcPr>
            <w:tcW w:w="6251" w:type="dxa"/>
          </w:tcPr>
          <w:p w14:paraId="5F4B0E29" w14:textId="229DD143" w:rsidR="00D50606" w:rsidRPr="00A6455B" w:rsidRDefault="00D50606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F6598" w:rsidRPr="000B5F73" w14:paraId="236E56E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70326007" w14:textId="77777777" w:rsidR="00D50606" w:rsidRPr="00A6455B" w:rsidRDefault="00D50606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579AD4D8" w14:textId="5CD4CCFD" w:rsidR="00D50606" w:rsidRPr="00217513" w:rsidRDefault="00217513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69E43650" w14:textId="1C83727B" w:rsidR="007F6598" w:rsidRPr="00A6455B" w:rsidRDefault="00312F04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117006838"/>
                <w:placeholder>
                  <w:docPart w:val="8B1B06E9DA0C4E97972A7EAC9A217AA6"/>
                </w:placeholder>
                <w15:appearance w15:val="hidden"/>
              </w:sdtPr>
              <w:sdtEndPr/>
              <w:sdtContent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="001A7FEC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1A7FEC">
                  <w:rPr>
                    <w:rStyle w:val="qwen-markdown-text"/>
                    <w:b/>
                    <w:bCs/>
                    <w:lang w:val="ru-RU"/>
                  </w:rPr>
                  <w:instrText xml:space="preserve"> MERGEFIELD мж </w:instrText>
                </w:r>
                <w:r w:rsidR="001A7FEC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>
                  <w:rPr>
                    <w:rStyle w:val="qwen-markdown-text"/>
                    <w:b/>
                    <w:bCs/>
                    <w:noProof/>
                    <w:lang w:val="ru-RU"/>
                  </w:rPr>
                  <w:t>«мж»</w:t>
                </w:r>
                <w:r w:rsidR="001A7FEC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instrText xml:space="preserve"> MERGEFIELD ФИО </w:instrTex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>
                  <w:rPr>
                    <w:rStyle w:val="qwen-markdown-text"/>
                    <w:b/>
                    <w:bCs/>
                    <w:noProof/>
                    <w:lang w:val="ru-RU"/>
                  </w:rPr>
                  <w:t>«ФИО»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73047EB7" w14:textId="77777777" w:rsidR="00D50606" w:rsidRPr="00A6455B" w:rsidRDefault="00D50606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4E41A829" w14:textId="3495B2A3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 w:rsidR="00A22932">
              <w:rPr>
                <w:rStyle w:val="qwen-markdown-text"/>
                <w:lang w:val="ru-RU"/>
              </w:rPr>
              <w:t xml:space="preserve"> </w:t>
            </w:r>
            <w:r w:rsidR="00A22932">
              <w:rPr>
                <w:rStyle w:val="qwen-markdown-text"/>
                <w:lang w:val="ru-RU"/>
              </w:rPr>
              <w:fldChar w:fldCharType="begin"/>
            </w:r>
            <w:r w:rsidR="00A22932">
              <w:rPr>
                <w:rStyle w:val="qwen-markdown-text"/>
                <w:lang w:val="ru-RU"/>
              </w:rPr>
              <w:instrText xml:space="preserve"> MERGEFIELD Адрес </w:instrText>
            </w:r>
            <w:r w:rsidR="00A22932">
              <w:rPr>
                <w:rStyle w:val="qwen-markdown-text"/>
                <w:lang w:val="ru-RU"/>
              </w:rPr>
              <w:fldChar w:fldCharType="separate"/>
            </w:r>
            <w:r w:rsidR="00312F04">
              <w:rPr>
                <w:rStyle w:val="qwen-markdown-text"/>
                <w:noProof/>
                <w:lang w:val="ru-RU"/>
              </w:rPr>
              <w:t>«Адрес»</w:t>
            </w:r>
            <w:r w:rsidR="00A22932">
              <w:rPr>
                <w:rStyle w:val="qwen-markdown-text"/>
                <w:lang w:val="ru-RU"/>
              </w:rPr>
              <w:fldChar w:fldCharType="end"/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F232F50" w14:textId="37915784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3DAD3CC" w14:textId="40B5A5CC" w:rsidR="00217513" w:rsidRPr="00217513" w:rsidRDefault="00217513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Номер_заказ_наряда </w:instrText>
            </w:r>
            <w:r w:rsidR="00A22932">
              <w:rPr>
                <w:lang w:val="ru-RU" w:bidi="ru-RU"/>
              </w:rPr>
              <w:fldChar w:fldCharType="separate"/>
            </w:r>
            <w:r w:rsidR="00312F04">
              <w:rPr>
                <w:noProof/>
                <w:lang w:val="ru-RU" w:bidi="ru-RU"/>
              </w:rPr>
              <w:t>«Номер_заказ_наряда»</w:t>
            </w:r>
            <w:r w:rsidR="00A22932">
              <w:rPr>
                <w:lang w:val="ru-RU" w:bidi="ru-RU"/>
              </w:rPr>
              <w:fldChar w:fldCharType="end"/>
            </w:r>
          </w:p>
          <w:p w14:paraId="233F1180" w14:textId="10C08BC0" w:rsid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Марка_авто </w:instrText>
            </w:r>
            <w:r w:rsidR="00A22932">
              <w:rPr>
                <w:lang w:val="ru-RU" w:bidi="ru-RU"/>
              </w:rPr>
              <w:fldChar w:fldCharType="separate"/>
            </w:r>
            <w:r w:rsidR="00312F04">
              <w:rPr>
                <w:noProof/>
                <w:lang w:val="ru-RU" w:bidi="ru-RU"/>
              </w:rPr>
              <w:t>«Марка_авто»</w:t>
            </w:r>
            <w:r w:rsidR="00A22932">
              <w:rPr>
                <w:lang w:val="ru-RU" w:bidi="ru-RU"/>
              </w:rPr>
              <w:fldChar w:fldCharType="end"/>
            </w:r>
          </w:p>
          <w:p w14:paraId="50A4D94C" w14:textId="2AD0B1BB" w:rsidR="00217513" w:rsidRP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0BDE2CC2" w14:textId="31530C8B" w:rsid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Стоимость_работ </w:instrText>
            </w:r>
            <w:r w:rsidR="00A22932">
              <w:rPr>
                <w:lang w:val="ru-RU" w:bidi="ru-RU"/>
              </w:rPr>
              <w:fldChar w:fldCharType="separate"/>
            </w:r>
            <w:r w:rsidR="00312F04">
              <w:rPr>
                <w:noProof/>
                <w:lang w:val="ru-RU" w:bidi="ru-RU"/>
              </w:rPr>
              <w:t>«Стоимость_работ»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385840E2" w14:textId="3EB42BF7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Бонусные_баллы </w:instrText>
            </w:r>
            <w:r w:rsidR="00A22932">
              <w:rPr>
                <w:lang w:val="ru-RU" w:bidi="ru-RU"/>
              </w:rPr>
              <w:fldChar w:fldCharType="separate"/>
            </w:r>
            <w:r w:rsidR="00312F04">
              <w:rPr>
                <w:noProof/>
                <w:lang w:val="ru-RU" w:bidi="ru-RU"/>
              </w:rPr>
              <w:t>«Бонусные_баллы»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46EB9099" w14:textId="60A08710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3EA03718" w14:textId="29CB83FE" w:rsidR="007F6598" w:rsidRPr="00217513" w:rsidRDefault="00217513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5B09BFAD" w14:textId="4EC7C7B5" w:rsidR="00121187" w:rsidRPr="00A6455B" w:rsidRDefault="000E7E1B" w:rsidP="000E7E1B">
      <w:pPr>
        <w:framePr w:hSpace="0" w:wrap="auto" w:vAnchor="margin" w:xAlign="left" w:yAlign="inline"/>
        <w:rPr>
          <w:lang w:val="ru-RU"/>
        </w:rPr>
      </w:pPr>
      <w:r w:rsidRPr="00A6455B">
        <w:rPr>
          <w:noProof/>
          <w:lang w:val="ru-RU" w:bidi="ru-RU"/>
        </w:rPr>
        <w:t xml:space="preserve">   </w:t>
      </w:r>
    </w:p>
    <w:sectPr w:rsidR="00121187" w:rsidRPr="00A6455B" w:rsidSect="00A6455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4D78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5DB64194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F273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4A6B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1778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03C9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D0E3C6B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2291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A4692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EA6D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67E58"/>
    <w:multiLevelType w:val="hybridMultilevel"/>
    <w:tmpl w:val="79042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080165284"/>
  </wne:recipientData>
  <wne:recipientData>
    <wne:active wne:val="1"/>
    <wne:hash wne:val="1374445672"/>
  </wne:recipientData>
  <wne:recipientData>
    <wne:active wne:val="1"/>
    <wne:hash wne:val="1531659366"/>
  </wne:recipientData>
  <wne:recipientData>
    <wne:active wne:val="1"/>
    <wne:hash wne:val="1098569213"/>
  </wne:recipientData>
  <wne:recipientData>
    <wne:active wne:val="1"/>
    <wne:hash wne:val="-1560222981"/>
  </wne:recipientData>
  <wne:recipientData>
    <wne:active wne:val="1"/>
    <wne:hash wne:val="967240999"/>
  </wne:recipientData>
  <wne:recipientData>
    <wne:active wne:val="1"/>
    <wne:hash wne:val="2103877519"/>
  </wne:recipientData>
  <wne:recipientData>
    <wne:active wne:val="1"/>
    <wne:hash wne:val="2127222802"/>
  </wne:recipientData>
  <wne:recipientData>
    <wne:active wne:val="1"/>
    <wne:hash wne:val="615908653"/>
  </wne:recipientData>
  <wne:recipientData>
    <wne:active wne:val="1"/>
    <wne:hash wne:val="1161380474"/>
  </wne:recipientData>
  <wne:recipientData>
    <wne:active wne:val="1"/>
    <wne:hash wne:val="-2062315141"/>
  </wne:recipientData>
  <wne:recipientData>
    <wne:active wne:val="1"/>
    <wne:hash wne:val="29280687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ilapa\OneDrive\Desktop\labs-prac\sppd\lab4\Исходники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2"/>
    <w:odso>
      <w:udl w:val="Provider=Microsoft.ACE.OLEDB.12.0;User ID=Admin;Data Source=C:\Users\ilapa\OneDrive\Desktop\labs-prac\sppd\lab4\Исходник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3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Адрес"/>
        <w:mappedName w:val="Адрес 1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4"/>
    </w:odso>
  </w:mailMerge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4749"/>
    <w:rsid w:val="00026DB1"/>
    <w:rsid w:val="00077CE5"/>
    <w:rsid w:val="00097C6A"/>
    <w:rsid w:val="000A0934"/>
    <w:rsid w:val="000B507B"/>
    <w:rsid w:val="000B5F73"/>
    <w:rsid w:val="000B757C"/>
    <w:rsid w:val="000E66AE"/>
    <w:rsid w:val="000E7E1B"/>
    <w:rsid w:val="00121187"/>
    <w:rsid w:val="001434DE"/>
    <w:rsid w:val="00145DE2"/>
    <w:rsid w:val="001535F3"/>
    <w:rsid w:val="001564AA"/>
    <w:rsid w:val="00166A3B"/>
    <w:rsid w:val="00172642"/>
    <w:rsid w:val="001A7FEC"/>
    <w:rsid w:val="001E10B7"/>
    <w:rsid w:val="001E793D"/>
    <w:rsid w:val="001F2012"/>
    <w:rsid w:val="002113B6"/>
    <w:rsid w:val="00217513"/>
    <w:rsid w:val="00231C9E"/>
    <w:rsid w:val="00253349"/>
    <w:rsid w:val="002575CE"/>
    <w:rsid w:val="002679F5"/>
    <w:rsid w:val="00291927"/>
    <w:rsid w:val="00292D42"/>
    <w:rsid w:val="002B565A"/>
    <w:rsid w:val="002C064F"/>
    <w:rsid w:val="002E2486"/>
    <w:rsid w:val="002E56BB"/>
    <w:rsid w:val="002E5BC7"/>
    <w:rsid w:val="002E635C"/>
    <w:rsid w:val="00312F04"/>
    <w:rsid w:val="0032363F"/>
    <w:rsid w:val="003476AA"/>
    <w:rsid w:val="00366850"/>
    <w:rsid w:val="00382592"/>
    <w:rsid w:val="00393BFB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E2E6C"/>
    <w:rsid w:val="005545BE"/>
    <w:rsid w:val="00566A31"/>
    <w:rsid w:val="005A7F8D"/>
    <w:rsid w:val="005B157A"/>
    <w:rsid w:val="005D2BEB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B344B"/>
    <w:rsid w:val="007E07AB"/>
    <w:rsid w:val="007F44C2"/>
    <w:rsid w:val="007F6598"/>
    <w:rsid w:val="00872F8D"/>
    <w:rsid w:val="00895153"/>
    <w:rsid w:val="008C1C5A"/>
    <w:rsid w:val="008D738B"/>
    <w:rsid w:val="008E0B48"/>
    <w:rsid w:val="00913A62"/>
    <w:rsid w:val="0092171B"/>
    <w:rsid w:val="00963B73"/>
    <w:rsid w:val="00991F84"/>
    <w:rsid w:val="00996CDE"/>
    <w:rsid w:val="009B7712"/>
    <w:rsid w:val="009D0504"/>
    <w:rsid w:val="009E139C"/>
    <w:rsid w:val="009F1293"/>
    <w:rsid w:val="00A22932"/>
    <w:rsid w:val="00A25F60"/>
    <w:rsid w:val="00A3358E"/>
    <w:rsid w:val="00A45211"/>
    <w:rsid w:val="00A45F68"/>
    <w:rsid w:val="00A54276"/>
    <w:rsid w:val="00A6455B"/>
    <w:rsid w:val="00A857DA"/>
    <w:rsid w:val="00A902AC"/>
    <w:rsid w:val="00A94C12"/>
    <w:rsid w:val="00AB3207"/>
    <w:rsid w:val="00AD40CE"/>
    <w:rsid w:val="00AE3657"/>
    <w:rsid w:val="00B15367"/>
    <w:rsid w:val="00B26E63"/>
    <w:rsid w:val="00B46BF9"/>
    <w:rsid w:val="00B6357A"/>
    <w:rsid w:val="00B6394B"/>
    <w:rsid w:val="00B67B30"/>
    <w:rsid w:val="00B733A6"/>
    <w:rsid w:val="00BF4D3C"/>
    <w:rsid w:val="00C17266"/>
    <w:rsid w:val="00C65258"/>
    <w:rsid w:val="00C83F0D"/>
    <w:rsid w:val="00CF7075"/>
    <w:rsid w:val="00D258B3"/>
    <w:rsid w:val="00D34398"/>
    <w:rsid w:val="00D42D06"/>
    <w:rsid w:val="00D50606"/>
    <w:rsid w:val="00D50C10"/>
    <w:rsid w:val="00D53223"/>
    <w:rsid w:val="00D62E0D"/>
    <w:rsid w:val="00D76202"/>
    <w:rsid w:val="00D85071"/>
    <w:rsid w:val="00D87C3D"/>
    <w:rsid w:val="00DB079B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F1777"/>
    <w:rsid w:val="00EF5BD0"/>
    <w:rsid w:val="00F24237"/>
    <w:rsid w:val="00F553B2"/>
    <w:rsid w:val="00FC12A6"/>
    <w:rsid w:val="00FC501E"/>
    <w:rsid w:val="00FD4D46"/>
    <w:rsid w:val="00FE09E4"/>
    <w:rsid w:val="00FE7997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463EC0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3">
    <w:name w:val="heading 3"/>
    <w:basedOn w:val="2"/>
    <w:next w:val="a"/>
    <w:link w:val="30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50606"/>
    <w:rPr>
      <w:sz w:val="26"/>
    </w:rPr>
  </w:style>
  <w:style w:type="paragraph" w:styleId="a5">
    <w:name w:val="footer"/>
    <w:basedOn w:val="a"/>
    <w:link w:val="a6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50606"/>
    <w:rPr>
      <w:sz w:val="26"/>
    </w:rPr>
  </w:style>
  <w:style w:type="character" w:styleId="a7">
    <w:name w:val="Placeholder Text"/>
    <w:basedOn w:val="a0"/>
    <w:uiPriority w:val="99"/>
    <w:semiHidden/>
    <w:rsid w:val="00B733A6"/>
    <w:rPr>
      <w:color w:val="808080"/>
    </w:rPr>
  </w:style>
  <w:style w:type="table" w:styleId="a8">
    <w:name w:val="Table Grid"/>
    <w:basedOn w:val="a1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alutation"/>
    <w:basedOn w:val="aa"/>
    <w:next w:val="a"/>
    <w:link w:val="ab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ab">
    <w:name w:val="Приветствие Знак"/>
    <w:basedOn w:val="a0"/>
    <w:link w:val="a9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aa">
    <w:name w:val="Normal Indent"/>
    <w:basedOn w:val="a"/>
    <w:uiPriority w:val="99"/>
    <w:semiHidden/>
    <w:unhideWhenUsed/>
    <w:rsid w:val="00253349"/>
    <w:pPr>
      <w:framePr w:wrap="around"/>
      <w:ind w:left="720"/>
    </w:pPr>
  </w:style>
  <w:style w:type="paragraph" w:styleId="ac">
    <w:name w:val="Balloon Text"/>
    <w:basedOn w:val="a"/>
    <w:link w:val="ad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20">
    <w:name w:val="Заголовок 2 Знак"/>
    <w:basedOn w:val="a0"/>
    <w:link w:val="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ae">
    <w:name w:val="No Spacing"/>
    <w:basedOn w:val="a"/>
    <w:uiPriority w:val="1"/>
    <w:qFormat/>
    <w:rsid w:val="000A0934"/>
    <w:pPr>
      <w:framePr w:wrap="around" w:y="334"/>
    </w:pPr>
    <w:rPr>
      <w:sz w:val="24"/>
    </w:rPr>
  </w:style>
  <w:style w:type="paragraph" w:customStyle="1" w:styleId="af">
    <w:name w:val="Содержимое"/>
    <w:basedOn w:val="a"/>
    <w:link w:val="af0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af0">
    <w:name w:val="Содержимое (знак)"/>
    <w:basedOn w:val="a0"/>
    <w:link w:val="af"/>
    <w:semiHidden/>
    <w:rsid w:val="00D50606"/>
    <w:rPr>
      <w:sz w:val="24"/>
      <w:szCs w:val="24"/>
    </w:rPr>
  </w:style>
  <w:style w:type="character" w:customStyle="1" w:styleId="qwen-markdown-text">
    <w:name w:val="qwen-markdown-text"/>
    <w:basedOn w:val="a0"/>
    <w:rsid w:val="00A857DA"/>
  </w:style>
  <w:style w:type="paragraph" w:styleId="af1">
    <w:name w:val="List Paragraph"/>
    <w:basedOn w:val="a"/>
    <w:uiPriority w:val="34"/>
    <w:semiHidden/>
    <w:qFormat/>
    <w:rsid w:val="00217513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ilapa\OneDrive\Desktop\labs-prac\sppd\lab4\&#1048;&#1089;&#1093;&#1086;&#1076;&#1085;&#1080;&#1082;&#1080;.xlsx" TargetMode="External"/><Relationship Id="rId2" Type="http://schemas.openxmlformats.org/officeDocument/2006/relationships/mailMergeSource" Target="file:///C:\Users\ilapa\OneDrive\Desktop\labs-prac\sppd\lab4\&#1048;&#1089;&#1093;&#1086;&#1076;&#1085;&#1080;&#1082;&#1080;.xlsx" TargetMode="External"/><Relationship Id="rId1" Type="http://schemas.openxmlformats.org/officeDocument/2006/relationships/attachedTemplate" Target="file:///C:\Users\ilapa\AppData\Roaming\Microsoft\Templates\&#1044;&#1077;&#1083;&#1086;&#1074;&#1086;&#1077;%20&#1087;&#1080;&#1089;&#1100;&#1084;&#1086;%20(&#1089;%20&#1089;&#1080;&#1085;&#1077;&#1081;%20&#1088;&#1072;&#1084;&#1082;&#1086;&#1081;%20&#1080;%20&#1094;&#1074;&#1077;&#1090;&#1086;&#1074;&#1099;&#1084;%20&#1075;&#1088;&#1072;&#1076;&#1080;&#1077;&#1085;&#1090;&#1086;&#1084;)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465879421C4D01A8B35FB961035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4EECCE-A06F-49D8-B05D-2466810B5923}"/>
      </w:docPartPr>
      <w:docPartBody>
        <w:p w:rsidR="00CB1AB6" w:rsidRDefault="001D584C"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B1AAE3560505445785D2F40F6D1CDD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1620FF-56FE-43AE-85B8-4D71B60DE99A}"/>
      </w:docPartPr>
      <w:docPartBody>
        <w:p w:rsidR="00CB1AB6" w:rsidRDefault="001D584C">
          <w:pPr>
            <w:pStyle w:val="57D08A491E3741C4A1C28210BBBE5FD9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8B1B06E9DA0C4E97972A7EAC9A217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662871-AF0A-4966-82E1-123628F10467}"/>
      </w:docPartPr>
      <w:docPartBody>
        <w:p w:rsidR="00CB1AB6" w:rsidRDefault="001D584C"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DC304A7D54904BB18CA45312E34027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ACD0D7-AB22-42DA-A2AE-4AD2CB703369}"/>
      </w:docPartPr>
      <w:docPartBody>
        <w:p w:rsidR="007B69B9" w:rsidRDefault="00C336A8" w:rsidP="00C336A8">
          <w:pPr>
            <w:pStyle w:val="DC304A7D54904BB18CA45312E34027E8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B3F993963DFA491E8A1094C757E9CA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3BF586-8D68-4FD6-8216-1F87E1E59047}"/>
      </w:docPartPr>
      <w:docPartBody>
        <w:p w:rsidR="007B69B9" w:rsidRDefault="00C336A8" w:rsidP="00C336A8">
          <w:pPr>
            <w:pStyle w:val="B3F993963DFA491E8A1094C757E9CAAA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CBEC903A4D4D4F3AA7DDAF0D5EC46B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487279-5793-4BB3-9EF8-FF8B0227E369}"/>
      </w:docPartPr>
      <w:docPartBody>
        <w:p w:rsidR="007B69B9" w:rsidRDefault="00C336A8" w:rsidP="00C336A8">
          <w:pPr>
            <w:pStyle w:val="CBEC903A4D4D4F3AA7DDAF0D5EC46B5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CFFB120990B84274AA184986669C2F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70A143-0775-4172-8834-1F706751B4F5}"/>
      </w:docPartPr>
      <w:docPartBody>
        <w:p w:rsidR="007B69B9" w:rsidRDefault="00C336A8" w:rsidP="00C336A8">
          <w:pPr>
            <w:pStyle w:val="CFFB120990B84274AA184986669C2F67"/>
          </w:pPr>
          <w:r w:rsidRPr="00A6455B">
            <w:rPr>
              <w:lang w:bidi="ru-RU"/>
            </w:rPr>
            <w:t>206-555-0125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4C"/>
    <w:rsid w:val="001D584C"/>
    <w:rsid w:val="007B69B9"/>
    <w:rsid w:val="00C336A8"/>
    <w:rsid w:val="00CB1AB6"/>
    <w:rsid w:val="00E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1D584C"/>
    <w:pPr>
      <w:keepNext/>
      <w:keepLines/>
      <w:framePr w:hSpace="180" w:wrap="around" w:vAnchor="text" w:hAnchor="text" w:x="1051" w:y="925"/>
      <w:spacing w:before="40" w:after="0"/>
      <w:outlineLvl w:val="1"/>
    </w:pPr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584C"/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7D08A491E3741C4A1C28210BBBE5FD9">
    <w:name w:val="57D08A491E3741C4A1C28210BBBE5FD9"/>
    <w:rsid w:val="001D584C"/>
  </w:style>
  <w:style w:type="paragraph" w:customStyle="1" w:styleId="DC304A7D54904BB18CA45312E34027E8">
    <w:name w:val="DC304A7D54904BB18CA45312E34027E8"/>
    <w:rsid w:val="00C336A8"/>
  </w:style>
  <w:style w:type="paragraph" w:customStyle="1" w:styleId="B3F993963DFA491E8A1094C757E9CAAA">
    <w:name w:val="B3F993963DFA491E8A1094C757E9CAAA"/>
    <w:rsid w:val="00C336A8"/>
  </w:style>
  <w:style w:type="paragraph" w:customStyle="1" w:styleId="CBEC903A4D4D4F3AA7DDAF0D5EC46B57">
    <w:name w:val="CBEC903A4D4D4F3AA7DDAF0D5EC46B57"/>
    <w:rsid w:val="00C336A8"/>
  </w:style>
  <w:style w:type="paragraph" w:customStyle="1" w:styleId="CFFB120990B84274AA184986669C2F67">
    <w:name w:val="CFFB120990B84274AA184986669C2F67"/>
    <w:rsid w:val="00C336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синей рамкой и цветовым градиентом).dotx</Template>
  <TotalTime>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2026-10-18T04:35:00Z</dcterms:created>
  <dcterms:modified xsi:type="dcterms:W3CDTF">2026-10-21T06:35:00Z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