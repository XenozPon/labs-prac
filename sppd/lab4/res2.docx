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X="1051" w:tblpY="528"/>
        <w:tblW w:w="0" w:type="auto"/>
        <w:tblLook w:val="0000" w:firstRow="0" w:lastRow="0" w:firstColumn="0" w:lastColumn="0" w:noHBand="0" w:noVBand="0"/>
      </w:tblPr>
      <w:tblGrid>
        <w:gridCol w:w="3969"/>
        <w:gridCol w:w="2694"/>
        <w:gridCol w:w="4448"/>
      </w:tblGrid>
      <w:tr w:rsidR="007E5419" w:rsidRPr="00A857DA" w14:paraId="656F2BC8" w14:textId="77777777" w:rsidTr="009E139C">
        <w:trPr>
          <w:trHeight w:val="1418"/>
        </w:trPr>
        <w:tc>
          <w:tcPr>
            <w:tcW w:w="3969" w:type="dxa"/>
            <w:vAlign w:val="bottom"/>
          </w:tcPr>
          <w:p w14:paraId="1DD7CBBA" w14:textId="77777777" w:rsidR="007E5419" w:rsidRPr="00A6455B" w:rsidRDefault="007E5419" w:rsidP="009E139C">
            <w:pPr>
              <w:pStyle w:val="3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404503497"/>
                <w:placeholder>
                  <w:docPart w:val="CFE94517C56841619E33D481D05741DF"/>
                </w:placeholder>
                <w15:appearance w15:val="hidden"/>
              </w:sdtPr>
              <w:sdtContent>
                <w:r w:rsidRPr="00A857DA">
                  <w:rPr>
                    <w:rStyle w:val="qwen-markdown-text"/>
                    <w:b w:val="0"/>
                    <w:bCs/>
                    <w:lang w:val="ru-RU"/>
                  </w:rPr>
                  <w:t>ООО «Пежо Моторс»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7AAF5770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1471397780"/>
                <w:placeholder>
                  <w:docPart w:val="88A8CCE3693B41EEB19C4669F9DE19C9"/>
                </w:placeholder>
                <w15:appearance w15:val="hidden"/>
              </w:sdtPr>
              <w:sdtContent>
                <w:r w:rsidRPr="00A22932">
                  <w:rPr>
                    <w:lang w:val="ru-RU"/>
                  </w:rPr>
                  <w:t>ул. Урицкого, 39, Ульяновск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</w:tc>
        <w:tc>
          <w:tcPr>
            <w:tcW w:w="2694" w:type="dxa"/>
            <w:vAlign w:val="bottom"/>
          </w:tcPr>
          <w:p w14:paraId="33BA5EB9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</w:tc>
        <w:tc>
          <w:tcPr>
            <w:tcW w:w="4448" w:type="dxa"/>
            <w:vAlign w:val="bottom"/>
          </w:tcPr>
          <w:p w14:paraId="0FD09C94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  <w:p w14:paraId="5113842D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ind w:left="-672" w:firstLine="672"/>
              <w:rPr>
                <w:lang w:val="ru-RU"/>
              </w:rPr>
            </w:pPr>
            <w:sdt>
              <w:sdtPr>
                <w:rPr>
                  <w:lang w:val="ru-RU"/>
                </w:rPr>
                <w:id w:val="-1313789399"/>
                <w:placeholder>
                  <w:docPart w:val="E4F3F2F45C6B47CEBBFD6753267BE3E5"/>
                </w:placeholder>
                <w:showingPlcHdr/>
                <w15:appearance w15:val="hidden"/>
              </w:sdtPr>
              <w:sdtContent>
                <w:r w:rsidRPr="00A6455B">
                  <w:rPr>
                    <w:lang w:val="ru-RU" w:bidi="ru-RU"/>
                  </w:rPr>
                  <w:t>Телефон: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  <w:sdt>
              <w:sdtPr>
                <w:rPr>
                  <w:lang w:val="ru-RU"/>
                </w:rPr>
                <w:id w:val="-630239779"/>
                <w:placeholder>
                  <w:docPart w:val="45242291FDA84187AD69C2BF94B0E4F0"/>
                </w:placeholder>
                <w15:appearance w15:val="hidden"/>
              </w:sdtPr>
              <w:sdtContent>
                <w:r w:rsidRPr="00A857DA">
                  <w:rPr>
                    <w:sz w:val="20"/>
                    <w:szCs w:val="18"/>
                    <w:lang w:val="ru-RU"/>
                  </w:rPr>
                  <w:t>+7 (800) 100-00-00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74C284D7" w14:textId="77777777" w:rsidR="007E5419" w:rsidRPr="00A6455B" w:rsidRDefault="007E5419" w:rsidP="009E139C">
            <w:pPr>
              <w:pStyle w:val="af"/>
              <w:framePr w:hSpace="0" w:wrap="auto" w:vAnchor="margin" w:xAlign="left" w:yAlign="inline"/>
              <w:rPr>
                <w:lang w:val="ru-RU"/>
              </w:rPr>
            </w:pPr>
            <w:proofErr w:type="spellStart"/>
            <w:r>
              <w:rPr>
                <w:rStyle w:val="qwen-markdown-text"/>
                <w:b/>
                <w:bCs/>
              </w:rPr>
              <w:t>Алексей</w:t>
            </w:r>
            <w:proofErr w:type="spellEnd"/>
            <w:r>
              <w:rPr>
                <w:rStyle w:val="qwen-markdown-text"/>
                <w:b/>
                <w:bCs/>
              </w:rPr>
              <w:t xml:space="preserve"> </w:t>
            </w:r>
            <w:proofErr w:type="spellStart"/>
            <w:r>
              <w:rPr>
                <w:rStyle w:val="qwen-markdown-text"/>
                <w:b/>
                <w:bCs/>
              </w:rPr>
              <w:t>Смирнов</w:t>
            </w:r>
            <w:proofErr w:type="spellEnd"/>
          </w:p>
        </w:tc>
      </w:tr>
      <w:tr w:rsidR="007E5419" w:rsidRPr="00A857DA" w14:paraId="15EB205B" w14:textId="77777777" w:rsidTr="009E139C">
        <w:trPr>
          <w:trHeight w:val="2016"/>
        </w:trPr>
        <w:tc>
          <w:tcPr>
            <w:tcW w:w="3969" w:type="dxa"/>
            <w:vAlign w:val="bottom"/>
          </w:tcPr>
          <w:p w14:paraId="74EF8546" w14:textId="77777777" w:rsidR="007E5419" w:rsidRPr="00A857DA" w:rsidRDefault="007E5419" w:rsidP="009E139C">
            <w:pPr>
              <w:pStyle w:val="3"/>
              <w:framePr w:hSpace="0" w:wrap="auto" w:vAnchor="margin" w:xAlign="left" w:yAlign="inline"/>
            </w:pPr>
          </w:p>
        </w:tc>
        <w:tc>
          <w:tcPr>
            <w:tcW w:w="2694" w:type="dxa"/>
            <w:vAlign w:val="bottom"/>
          </w:tcPr>
          <w:p w14:paraId="23D8C4AB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</w:tc>
        <w:tc>
          <w:tcPr>
            <w:tcW w:w="4448" w:type="dxa"/>
          </w:tcPr>
          <w:p w14:paraId="4DFD9FE0" w14:textId="77777777" w:rsidR="007E5419" w:rsidRPr="00A6455B" w:rsidRDefault="007E5419" w:rsidP="009E139C">
            <w:pPr>
              <w:pStyle w:val="af"/>
              <w:framePr w:hSpace="0" w:wrap="auto" w:vAnchor="margin" w:xAlign="left" w:yAlign="inline"/>
              <w:jc w:val="right"/>
              <w:rPr>
                <w:lang w:val="ru-RU"/>
              </w:rPr>
            </w:pPr>
          </w:p>
        </w:tc>
      </w:tr>
    </w:tbl>
    <w:tbl>
      <w:tblPr>
        <w:tblpPr w:leftFromText="180" w:rightFromText="180" w:vertAnchor="text" w:tblpX="1054" w:tblpY="3192"/>
        <w:tblW w:w="0" w:type="auto"/>
        <w:tblLook w:val="0000" w:firstRow="0" w:lastRow="0" w:firstColumn="0" w:lastColumn="0" w:noHBand="0" w:noVBand="0"/>
      </w:tblPr>
      <w:tblGrid>
        <w:gridCol w:w="3960"/>
        <w:gridCol w:w="6251"/>
      </w:tblGrid>
      <w:tr w:rsidR="007E5419" w:rsidRPr="001A7FEC" w14:paraId="65118756" w14:textId="77777777" w:rsidTr="007F6598">
        <w:trPr>
          <w:trHeight w:val="1616"/>
        </w:trPr>
        <w:tc>
          <w:tcPr>
            <w:tcW w:w="3960" w:type="dxa"/>
            <w:tcBorders>
              <w:bottom w:val="single" w:sz="24" w:space="0" w:color="2664B0" w:themeColor="accent3"/>
            </w:tcBorders>
          </w:tcPr>
          <w:p w14:paraId="7844FD93" w14:textId="77777777" w:rsidR="007E5419" w:rsidRPr="00A6455B" w:rsidRDefault="007E5419" w:rsidP="00D50606">
            <w:pPr>
              <w:pStyle w:val="3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483975278"/>
                <w:placeholder>
                  <w:docPart w:val="DBDD0FE373F846D5AFEDA6DFB24848FF"/>
                </w:placeholder>
                <w15:appearance w15:val="hidden"/>
              </w:sdtPr>
              <w:sdtContent>
                <w:r>
                  <w:rPr>
                    <w:noProof/>
                    <w:lang w:val="ru-RU"/>
                  </w:rPr>
                  <w:t>Клиенту компании</w:t>
                </w:r>
                <w:r>
                  <w:rPr>
                    <w:lang w:val="ru-RU"/>
                  </w:rPr>
                  <w:t xml:space="preserve"> 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09C0EB4A" w14:textId="77777777" w:rsidR="007E5419" w:rsidRPr="00292D42" w:rsidRDefault="007E5419" w:rsidP="00292D42">
            <w:pPr>
              <w:pStyle w:val="2"/>
              <w:framePr w:hSpace="0" w:wrap="auto" w:vAnchor="margin" w:xAlign="left" w:yAlign="inline"/>
              <w:rPr>
                <w:noProof/>
                <w:lang w:val="ru-RU" w:bidi="ru-RU"/>
              </w:rPr>
            </w:pPr>
            <w:sdt>
              <w:sdtPr>
                <w:rPr>
                  <w:noProof/>
                  <w:lang w:val="ru-RU"/>
                </w:rPr>
                <w:id w:val="-362208107"/>
                <w:placeholder>
                  <w:docPart w:val="1ADAE48AA94F409081577578C1B82595"/>
                </w:placeholder>
                <w15:appearance w15:val="hidden"/>
              </w:sdtPr>
              <w:sdtContent>
                <w:r w:rsidRPr="007C3081">
                  <w:rPr>
                    <w:noProof/>
                    <w:lang w:val="ru-RU"/>
                  </w:rPr>
                  <w:t>Антонов Сергей Николаевич</w:t>
                </w:r>
              </w:sdtContent>
            </w:sdt>
          </w:p>
        </w:tc>
        <w:tc>
          <w:tcPr>
            <w:tcW w:w="6251" w:type="dxa"/>
          </w:tcPr>
          <w:p w14:paraId="490F252A" w14:textId="77777777" w:rsidR="007E5419" w:rsidRPr="00A6455B" w:rsidRDefault="007E5419" w:rsidP="00A857DA">
            <w:pPr>
              <w:pStyle w:val="3"/>
              <w:framePr w:hSpace="0" w:wrap="auto" w:vAnchor="margin" w:xAlign="left" w:yAlign="inline"/>
              <w:rPr>
                <w:noProof/>
                <w:lang w:val="ru-RU"/>
              </w:rPr>
            </w:pPr>
            <w:r w:rsidRPr="00A6455B">
              <w:rPr>
                <w:lang w:val="ru-RU" w:bidi="ru-RU"/>
              </w:rPr>
              <w:t xml:space="preserve"> </w:t>
            </w:r>
          </w:p>
        </w:tc>
      </w:tr>
      <w:tr w:rsidR="007E5419" w:rsidRPr="001A7FEC" w14:paraId="71379677" w14:textId="77777777" w:rsidTr="007F6598">
        <w:trPr>
          <w:trHeight w:val="6707"/>
        </w:trPr>
        <w:tc>
          <w:tcPr>
            <w:tcW w:w="10211" w:type="dxa"/>
            <w:gridSpan w:val="2"/>
            <w:tcBorders>
              <w:top w:val="single" w:sz="24" w:space="0" w:color="2664B0" w:themeColor="accent3"/>
            </w:tcBorders>
          </w:tcPr>
          <w:p w14:paraId="6C81C83B" w14:textId="77777777" w:rsidR="007E5419" w:rsidRPr="00A6455B" w:rsidRDefault="007E5419" w:rsidP="00D50606">
            <w:pPr>
              <w:pStyle w:val="1"/>
              <w:framePr w:hSpace="0" w:wrap="auto" w:vAnchor="margin" w:xAlign="left" w:yAlign="inline"/>
              <w:jc w:val="right"/>
              <w:rPr>
                <w:bCs/>
                <w:lang w:val="ru-RU"/>
              </w:rPr>
            </w:pPr>
          </w:p>
          <w:p w14:paraId="49EB5F0B" w14:textId="77777777" w:rsidR="007E5419" w:rsidRPr="00217513" w:rsidRDefault="007E5419" w:rsidP="00D50606">
            <w:pPr>
              <w:pStyle w:val="1"/>
              <w:framePr w:hSpace="0" w:wrap="auto" w:vAnchor="margin" w:xAlign="left" w:yAlign="inline"/>
              <w:jc w:val="right"/>
              <w:rPr>
                <w:lang w:val="ru-RU"/>
              </w:rPr>
            </w:pPr>
            <w:r>
              <w:rPr>
                <w:lang w:val="ru-RU"/>
              </w:rPr>
              <w:t>18 октября 2026 г.</w:t>
            </w:r>
          </w:p>
          <w:p w14:paraId="65A9FA24" w14:textId="77777777" w:rsidR="007E5419" w:rsidRPr="00A6455B" w:rsidRDefault="007E5419" w:rsidP="00D50606">
            <w:pPr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2117006838"/>
                <w:placeholder>
                  <w:docPart w:val="3EE14DBFC05A4EE89E367EA5A534FD52"/>
                </w:placeholder>
                <w15:appearance w15:val="hidden"/>
              </w:sdtPr>
              <w:sdtContent>
                <w:r w:rsidRPr="00217513">
                  <w:rPr>
                    <w:rStyle w:val="qwen-markdown-text"/>
                    <w:b/>
                    <w:bCs/>
                    <w:lang w:val="ru-RU"/>
                  </w:rPr>
                  <w:t>Уважаем</w:t>
                </w:r>
                <w:r w:rsidRPr="007C3081">
                  <w:rPr>
                    <w:b/>
                    <w:bCs/>
                    <w:noProof/>
                    <w:lang w:val="ru-RU"/>
                  </w:rPr>
                  <w:t>ый</w:t>
                </w:r>
                <w:r>
                  <w:rPr>
                    <w:rStyle w:val="qwen-markdown-text"/>
                    <w:b/>
                    <w:bCs/>
                    <w:lang w:val="ru-RU"/>
                  </w:rPr>
                  <w:t xml:space="preserve"> </w:t>
                </w:r>
                <w:r w:rsidRPr="007C3081">
                  <w:rPr>
                    <w:b/>
                    <w:bCs/>
                    <w:noProof/>
                    <w:lang w:val="ru-RU"/>
                  </w:rPr>
                  <w:t>Антонов Сергей Николаевич</w:t>
                </w:r>
                <w:r w:rsidRPr="00217513">
                  <w:rPr>
                    <w:rStyle w:val="qwen-markdown-text"/>
                    <w:b/>
                    <w:bCs/>
                    <w:lang w:val="ru-RU"/>
                  </w:rPr>
                  <w:t>!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44EE2C6A" w14:textId="77777777" w:rsidR="007E5419" w:rsidRPr="00A6455B" w:rsidRDefault="007E5419" w:rsidP="00D50606">
            <w:pPr>
              <w:framePr w:hSpace="0" w:wrap="auto" w:vAnchor="margin" w:xAlign="left" w:yAlign="inline"/>
              <w:rPr>
                <w:lang w:val="ru-RU"/>
              </w:rPr>
            </w:pPr>
          </w:p>
          <w:p w14:paraId="002AC996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/>
              </w:rPr>
            </w:pPr>
            <w:r w:rsidRPr="00217513">
              <w:rPr>
                <w:rStyle w:val="qwen-markdown-text"/>
                <w:lang w:val="ru-RU"/>
              </w:rPr>
              <w:t>Сообщаем Вам, что плановые технические работы и диагностика Вашего автомобиля успешно завершены в нашем сервисном центре, расположенном по адресу:</w:t>
            </w:r>
            <w:r>
              <w:rPr>
                <w:rStyle w:val="qwen-markdown-text"/>
                <w:lang w:val="ru-RU"/>
              </w:rPr>
              <w:t xml:space="preserve"> </w:t>
            </w:r>
            <w:r w:rsidRPr="007C3081">
              <w:rPr>
                <w:noProof/>
                <w:lang w:val="ru-RU"/>
              </w:rPr>
              <w:t>ул. Урицкого, 39, Ульяновск</w:t>
            </w:r>
            <w:r w:rsidRPr="00217513">
              <w:rPr>
                <w:rStyle w:val="qwen-markdown-text"/>
                <w:lang w:val="ru-RU"/>
              </w:rPr>
              <w:t>.</w:t>
            </w:r>
          </w:p>
          <w:p w14:paraId="04842243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>Детали выполненных работ:</w:t>
            </w:r>
          </w:p>
          <w:p w14:paraId="5C23229B" w14:textId="77777777" w:rsidR="007E5419" w:rsidRPr="00217513" w:rsidRDefault="007E5419" w:rsidP="00217513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Номер Вашего заказ-наряда: </w:t>
            </w:r>
            <w:r w:rsidRPr="007C3081">
              <w:rPr>
                <w:noProof/>
                <w:lang w:val="ru-RU" w:bidi="ru-RU"/>
              </w:rPr>
              <w:t>1001</w:t>
            </w:r>
          </w:p>
          <w:p w14:paraId="4AF37A59" w14:textId="77777777" w:rsidR="007E5419" w:rsidRDefault="007E5419" w:rsidP="00446686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A22932">
              <w:rPr>
                <w:lang w:val="ru-RU" w:bidi="ru-RU"/>
              </w:rPr>
              <w:t xml:space="preserve">Автомобиль: Peugeot </w:t>
            </w:r>
            <w:r w:rsidRPr="007C3081">
              <w:rPr>
                <w:noProof/>
                <w:lang w:val="ru-RU" w:bidi="ru-RU"/>
              </w:rPr>
              <w:t>Peugeot 308</w:t>
            </w:r>
          </w:p>
          <w:p w14:paraId="79A97A73" w14:textId="77777777" w:rsidR="007E5419" w:rsidRPr="00A22932" w:rsidRDefault="007E5419" w:rsidP="00446686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A22932">
              <w:rPr>
                <w:lang w:val="ru-RU" w:bidi="ru-RU"/>
              </w:rPr>
              <w:t>Выполнено: замена моторного масла и фильтров, компьютерная диагностика электронных систем, проверка ходовой части и обновление ПО мультимедийной системы.</w:t>
            </w:r>
          </w:p>
          <w:p w14:paraId="75CB90F9" w14:textId="77777777" w:rsidR="007E5419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Общая стоимость выполненных работ и запчастей составила </w:t>
            </w:r>
            <w:r w:rsidRPr="007C3081">
              <w:rPr>
                <w:noProof/>
                <w:lang w:val="ru-RU" w:bidi="ru-RU"/>
              </w:rPr>
              <w:t>15500</w:t>
            </w:r>
            <w:r>
              <w:rPr>
                <w:lang w:val="ru-RU" w:bidi="ru-RU"/>
              </w:rPr>
              <w:t xml:space="preserve"> </w:t>
            </w:r>
            <w:r w:rsidRPr="00217513">
              <w:rPr>
                <w:lang w:val="ru-RU" w:bidi="ru-RU"/>
              </w:rPr>
              <w:t xml:space="preserve">рублей. </w:t>
            </w:r>
          </w:p>
          <w:p w14:paraId="1D85A2C2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Рады сообщить, что на Вашем бонусном счете накоплено </w:t>
            </w:r>
            <w:r w:rsidRPr="007C3081">
              <w:rPr>
                <w:noProof/>
                <w:lang w:val="ru-RU" w:bidi="ru-RU"/>
              </w:rPr>
              <w:t>500</w:t>
            </w:r>
            <w:r>
              <w:rPr>
                <w:lang w:val="ru-RU" w:bidi="ru-RU"/>
              </w:rPr>
              <w:t xml:space="preserve"> </w:t>
            </w:r>
            <w:r w:rsidRPr="00217513">
              <w:rPr>
                <w:lang w:val="ru-RU" w:bidi="ru-RU"/>
              </w:rPr>
              <w:t>баллов. Вы можете использовать их для частичной или полной оплаты следующего визита в наш сервис.</w:t>
            </w:r>
          </w:p>
          <w:p w14:paraId="2AC1C186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>Ваш автомобиль полностью готов к выдаче и прошел контроль качества. Просим забрать его в удобное для Вас время работы центра (ежедневно с 08:00 до 22:00).</w:t>
            </w:r>
          </w:p>
          <w:p w14:paraId="6629EB5F" w14:textId="77777777" w:rsidR="007E5419" w:rsidRPr="00217513" w:rsidRDefault="007E5419" w:rsidP="00217513">
            <w:pPr>
              <w:pStyle w:val="1"/>
              <w:framePr w:hSpace="0" w:wrap="auto" w:vAnchor="margin" w:xAlign="left" w:yAlign="inline"/>
              <w:spacing w:before="840"/>
              <w:rPr>
                <w:lang w:val="ru-RU"/>
              </w:rPr>
            </w:pPr>
            <w:r w:rsidRPr="00217513">
              <w:rPr>
                <w:rStyle w:val="qwen-markdown-text"/>
                <w:sz w:val="24"/>
                <w:szCs w:val="24"/>
                <w:lang w:val="ru-RU"/>
              </w:rPr>
              <w:t>С уважением,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Руководитель сервисной службы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ООО «Пежо Моторс»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Алексей Смирнов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i/>
                <w:iCs/>
                <w:sz w:val="24"/>
                <w:szCs w:val="24"/>
                <w:lang w:val="ru-RU"/>
              </w:rPr>
              <w:t>Телефон для справок: +7 (800) 100-00-00</w:t>
            </w:r>
          </w:p>
        </w:tc>
      </w:tr>
    </w:tbl>
    <w:p w14:paraId="7C945634" w14:textId="77777777" w:rsidR="007E5419" w:rsidRDefault="007E5419" w:rsidP="000E7E1B">
      <w:pPr>
        <w:framePr w:hSpace="0" w:wrap="auto" w:vAnchor="margin" w:xAlign="left" w:yAlign="inline"/>
        <w:rPr>
          <w:noProof/>
          <w:lang w:val="ru-RU" w:bidi="ru-RU"/>
        </w:rPr>
        <w:sectPr w:rsidR="007E5419" w:rsidSect="007E5419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7" w:h="16839" w:code="9"/>
          <w:pgMar w:top="432" w:right="0" w:bottom="720" w:left="0" w:header="0" w:footer="0" w:gutter="0"/>
          <w:pgBorders w:display="notFirstPage" w:offsetFrom="page">
            <w:right w:val="threeDEmboss" w:sz="48" w:space="24" w:color="005893" w:themeColor="accent1" w:themeShade="80"/>
          </w:pgBorders>
          <w:pgNumType w:start="1"/>
          <w:cols w:space="720"/>
          <w:docGrid w:linePitch="360"/>
        </w:sectPr>
      </w:pPr>
      <w:r w:rsidRPr="00A6455B">
        <w:rPr>
          <w:noProof/>
          <w:lang w:val="ru-RU" w:bidi="ru-RU"/>
        </w:rPr>
        <w:t xml:space="preserve">   </w:t>
      </w:r>
    </w:p>
    <w:tbl>
      <w:tblPr>
        <w:tblpPr w:leftFromText="180" w:rightFromText="180" w:vertAnchor="text" w:tblpX="1051" w:tblpY="528"/>
        <w:tblW w:w="0" w:type="auto"/>
        <w:tblLook w:val="0000" w:firstRow="0" w:lastRow="0" w:firstColumn="0" w:lastColumn="0" w:noHBand="0" w:noVBand="0"/>
      </w:tblPr>
      <w:tblGrid>
        <w:gridCol w:w="3969"/>
        <w:gridCol w:w="2694"/>
        <w:gridCol w:w="4448"/>
      </w:tblGrid>
      <w:tr w:rsidR="007E5419" w:rsidRPr="00A857DA" w14:paraId="367863F4" w14:textId="77777777" w:rsidTr="009E139C">
        <w:trPr>
          <w:trHeight w:val="1418"/>
        </w:trPr>
        <w:tc>
          <w:tcPr>
            <w:tcW w:w="3969" w:type="dxa"/>
            <w:vAlign w:val="bottom"/>
          </w:tcPr>
          <w:p w14:paraId="61BBF636" w14:textId="77777777" w:rsidR="007E5419" w:rsidRPr="00A6455B" w:rsidRDefault="007E5419" w:rsidP="009E139C">
            <w:pPr>
              <w:pStyle w:val="3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-1836142580"/>
                <w:placeholder>
                  <w:docPart w:val="44D3B9F01E864CF7A28C2382EE6AC1CF"/>
                </w:placeholder>
                <w15:appearance w15:val="hidden"/>
              </w:sdtPr>
              <w:sdtContent>
                <w:r w:rsidRPr="00A857DA">
                  <w:rPr>
                    <w:rStyle w:val="qwen-markdown-text"/>
                    <w:b w:val="0"/>
                    <w:bCs/>
                    <w:lang w:val="ru-RU"/>
                  </w:rPr>
                  <w:t>ООО «Пежо Моторс»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02E1500F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780067490"/>
                <w:placeholder>
                  <w:docPart w:val="7E49913DDA724CC6B283FDCB1B85E7A0"/>
                </w:placeholder>
                <w15:appearance w15:val="hidden"/>
              </w:sdtPr>
              <w:sdtContent>
                <w:r w:rsidRPr="00A22932">
                  <w:rPr>
                    <w:lang w:val="ru-RU"/>
                  </w:rPr>
                  <w:t>ул. Урицкого, 39, Ульяновск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</w:tc>
        <w:tc>
          <w:tcPr>
            <w:tcW w:w="2694" w:type="dxa"/>
            <w:vAlign w:val="bottom"/>
          </w:tcPr>
          <w:p w14:paraId="18C90C25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</w:tc>
        <w:tc>
          <w:tcPr>
            <w:tcW w:w="4448" w:type="dxa"/>
            <w:vAlign w:val="bottom"/>
          </w:tcPr>
          <w:p w14:paraId="73E39FDD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  <w:p w14:paraId="7E78C982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ind w:left="-672" w:firstLine="672"/>
              <w:rPr>
                <w:lang w:val="ru-RU"/>
              </w:rPr>
            </w:pPr>
            <w:sdt>
              <w:sdtPr>
                <w:rPr>
                  <w:lang w:val="ru-RU"/>
                </w:rPr>
                <w:id w:val="-831990931"/>
                <w:placeholder>
                  <w:docPart w:val="9EED751918FF404CB7C0515E35BBF973"/>
                </w:placeholder>
                <w:showingPlcHdr/>
                <w15:appearance w15:val="hidden"/>
              </w:sdtPr>
              <w:sdtContent>
                <w:r w:rsidRPr="00A6455B">
                  <w:rPr>
                    <w:lang w:val="ru-RU" w:bidi="ru-RU"/>
                  </w:rPr>
                  <w:t>Телефон: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  <w:sdt>
              <w:sdtPr>
                <w:rPr>
                  <w:lang w:val="ru-RU"/>
                </w:rPr>
                <w:id w:val="1827005009"/>
                <w:placeholder>
                  <w:docPart w:val="BC3E16E6CB3C423BA4CF600E2A57C64A"/>
                </w:placeholder>
                <w15:appearance w15:val="hidden"/>
              </w:sdtPr>
              <w:sdtContent>
                <w:r w:rsidRPr="00A857DA">
                  <w:rPr>
                    <w:sz w:val="20"/>
                    <w:szCs w:val="18"/>
                    <w:lang w:val="ru-RU"/>
                  </w:rPr>
                  <w:t>+7 (800) 100-00-00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7AD7738A" w14:textId="77777777" w:rsidR="007E5419" w:rsidRPr="00A6455B" w:rsidRDefault="007E5419" w:rsidP="009E139C">
            <w:pPr>
              <w:pStyle w:val="af"/>
              <w:framePr w:hSpace="0" w:wrap="auto" w:vAnchor="margin" w:xAlign="left" w:yAlign="inline"/>
              <w:rPr>
                <w:lang w:val="ru-RU"/>
              </w:rPr>
            </w:pPr>
            <w:proofErr w:type="spellStart"/>
            <w:r>
              <w:rPr>
                <w:rStyle w:val="qwen-markdown-text"/>
                <w:b/>
                <w:bCs/>
              </w:rPr>
              <w:t>Алексей</w:t>
            </w:r>
            <w:proofErr w:type="spellEnd"/>
            <w:r>
              <w:rPr>
                <w:rStyle w:val="qwen-markdown-text"/>
                <w:b/>
                <w:bCs/>
              </w:rPr>
              <w:t xml:space="preserve"> </w:t>
            </w:r>
            <w:proofErr w:type="spellStart"/>
            <w:r>
              <w:rPr>
                <w:rStyle w:val="qwen-markdown-text"/>
                <w:b/>
                <w:bCs/>
              </w:rPr>
              <w:t>Смирнов</w:t>
            </w:r>
            <w:proofErr w:type="spellEnd"/>
          </w:p>
        </w:tc>
      </w:tr>
      <w:tr w:rsidR="007E5419" w:rsidRPr="00A857DA" w14:paraId="772AD680" w14:textId="77777777" w:rsidTr="009E139C">
        <w:trPr>
          <w:trHeight w:val="2016"/>
        </w:trPr>
        <w:tc>
          <w:tcPr>
            <w:tcW w:w="3969" w:type="dxa"/>
            <w:vAlign w:val="bottom"/>
          </w:tcPr>
          <w:p w14:paraId="439F53FE" w14:textId="77777777" w:rsidR="007E5419" w:rsidRPr="00A857DA" w:rsidRDefault="007E5419" w:rsidP="009E139C">
            <w:pPr>
              <w:pStyle w:val="3"/>
              <w:framePr w:hSpace="0" w:wrap="auto" w:vAnchor="margin" w:xAlign="left" w:yAlign="inline"/>
            </w:pPr>
          </w:p>
        </w:tc>
        <w:tc>
          <w:tcPr>
            <w:tcW w:w="2694" w:type="dxa"/>
            <w:vAlign w:val="bottom"/>
          </w:tcPr>
          <w:p w14:paraId="526614A2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</w:tc>
        <w:tc>
          <w:tcPr>
            <w:tcW w:w="4448" w:type="dxa"/>
          </w:tcPr>
          <w:p w14:paraId="31327121" w14:textId="77777777" w:rsidR="007E5419" w:rsidRPr="00A6455B" w:rsidRDefault="007E5419" w:rsidP="009E139C">
            <w:pPr>
              <w:pStyle w:val="af"/>
              <w:framePr w:hSpace="0" w:wrap="auto" w:vAnchor="margin" w:xAlign="left" w:yAlign="inline"/>
              <w:jc w:val="right"/>
              <w:rPr>
                <w:lang w:val="ru-RU"/>
              </w:rPr>
            </w:pPr>
          </w:p>
        </w:tc>
      </w:tr>
    </w:tbl>
    <w:tbl>
      <w:tblPr>
        <w:tblpPr w:leftFromText="180" w:rightFromText="180" w:vertAnchor="text" w:tblpX="1054" w:tblpY="3192"/>
        <w:tblW w:w="0" w:type="auto"/>
        <w:tblLook w:val="0000" w:firstRow="0" w:lastRow="0" w:firstColumn="0" w:lastColumn="0" w:noHBand="0" w:noVBand="0"/>
      </w:tblPr>
      <w:tblGrid>
        <w:gridCol w:w="3960"/>
        <w:gridCol w:w="6251"/>
      </w:tblGrid>
      <w:tr w:rsidR="007E5419" w:rsidRPr="001A7FEC" w14:paraId="2CD8F53B" w14:textId="77777777" w:rsidTr="007F6598">
        <w:trPr>
          <w:trHeight w:val="1616"/>
        </w:trPr>
        <w:tc>
          <w:tcPr>
            <w:tcW w:w="3960" w:type="dxa"/>
            <w:tcBorders>
              <w:bottom w:val="single" w:sz="24" w:space="0" w:color="2664B0" w:themeColor="accent3"/>
            </w:tcBorders>
          </w:tcPr>
          <w:p w14:paraId="4173F2B2" w14:textId="77777777" w:rsidR="007E5419" w:rsidRPr="00A6455B" w:rsidRDefault="007E5419" w:rsidP="00D50606">
            <w:pPr>
              <w:pStyle w:val="3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-1583372944"/>
                <w:placeholder>
                  <w:docPart w:val="9F000D8092E94B24BDCEE5232FF8F2D3"/>
                </w:placeholder>
                <w15:appearance w15:val="hidden"/>
              </w:sdtPr>
              <w:sdtContent>
                <w:r>
                  <w:rPr>
                    <w:noProof/>
                    <w:lang w:val="ru-RU"/>
                  </w:rPr>
                  <w:t>Клиенту компании</w:t>
                </w:r>
                <w:r>
                  <w:rPr>
                    <w:lang w:val="ru-RU"/>
                  </w:rPr>
                  <w:t xml:space="preserve"> 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18327CCB" w14:textId="77777777" w:rsidR="007E5419" w:rsidRPr="00292D42" w:rsidRDefault="007E5419" w:rsidP="00292D42">
            <w:pPr>
              <w:pStyle w:val="2"/>
              <w:framePr w:hSpace="0" w:wrap="auto" w:vAnchor="margin" w:xAlign="left" w:yAlign="inline"/>
              <w:rPr>
                <w:noProof/>
                <w:lang w:val="ru-RU" w:bidi="ru-RU"/>
              </w:rPr>
            </w:pPr>
            <w:sdt>
              <w:sdtPr>
                <w:rPr>
                  <w:noProof/>
                  <w:lang w:val="ru-RU"/>
                </w:rPr>
                <w:id w:val="278538440"/>
                <w:placeholder>
                  <w:docPart w:val="3AC2F49C9A51436EB888878859CD9B0D"/>
                </w:placeholder>
                <w15:appearance w15:val="hidden"/>
              </w:sdtPr>
              <w:sdtContent>
                <w:r w:rsidRPr="007C3081">
                  <w:rPr>
                    <w:noProof/>
                    <w:lang w:val="ru-RU"/>
                  </w:rPr>
                  <w:t>Белова Мария Ивановна</w:t>
                </w:r>
              </w:sdtContent>
            </w:sdt>
          </w:p>
        </w:tc>
        <w:tc>
          <w:tcPr>
            <w:tcW w:w="6251" w:type="dxa"/>
          </w:tcPr>
          <w:p w14:paraId="63EA4153" w14:textId="77777777" w:rsidR="007E5419" w:rsidRPr="00A6455B" w:rsidRDefault="007E5419" w:rsidP="00A857DA">
            <w:pPr>
              <w:pStyle w:val="3"/>
              <w:framePr w:hSpace="0" w:wrap="auto" w:vAnchor="margin" w:xAlign="left" w:yAlign="inline"/>
              <w:rPr>
                <w:noProof/>
                <w:lang w:val="ru-RU"/>
              </w:rPr>
            </w:pPr>
            <w:r w:rsidRPr="00A6455B">
              <w:rPr>
                <w:lang w:val="ru-RU" w:bidi="ru-RU"/>
              </w:rPr>
              <w:t xml:space="preserve"> </w:t>
            </w:r>
          </w:p>
        </w:tc>
      </w:tr>
      <w:tr w:rsidR="007E5419" w:rsidRPr="001A7FEC" w14:paraId="7D030D94" w14:textId="77777777" w:rsidTr="007F6598">
        <w:trPr>
          <w:trHeight w:val="6707"/>
        </w:trPr>
        <w:tc>
          <w:tcPr>
            <w:tcW w:w="10211" w:type="dxa"/>
            <w:gridSpan w:val="2"/>
            <w:tcBorders>
              <w:top w:val="single" w:sz="24" w:space="0" w:color="2664B0" w:themeColor="accent3"/>
            </w:tcBorders>
          </w:tcPr>
          <w:p w14:paraId="1A449760" w14:textId="77777777" w:rsidR="007E5419" w:rsidRPr="00A6455B" w:rsidRDefault="007E5419" w:rsidP="00D50606">
            <w:pPr>
              <w:pStyle w:val="1"/>
              <w:framePr w:hSpace="0" w:wrap="auto" w:vAnchor="margin" w:xAlign="left" w:yAlign="inline"/>
              <w:jc w:val="right"/>
              <w:rPr>
                <w:bCs/>
                <w:lang w:val="ru-RU"/>
              </w:rPr>
            </w:pPr>
          </w:p>
          <w:p w14:paraId="54700787" w14:textId="77777777" w:rsidR="007E5419" w:rsidRPr="00217513" w:rsidRDefault="007E5419" w:rsidP="00D50606">
            <w:pPr>
              <w:pStyle w:val="1"/>
              <w:framePr w:hSpace="0" w:wrap="auto" w:vAnchor="margin" w:xAlign="left" w:yAlign="inline"/>
              <w:jc w:val="right"/>
              <w:rPr>
                <w:lang w:val="ru-RU"/>
              </w:rPr>
            </w:pPr>
            <w:r>
              <w:rPr>
                <w:lang w:val="ru-RU"/>
              </w:rPr>
              <w:t>18 октября 2026 г.</w:t>
            </w:r>
          </w:p>
          <w:p w14:paraId="68DDB516" w14:textId="77777777" w:rsidR="007E5419" w:rsidRPr="00A6455B" w:rsidRDefault="007E5419" w:rsidP="00D50606">
            <w:pPr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-937830815"/>
                <w:placeholder>
                  <w:docPart w:val="AFBFEEE4F7FD4CD69E329FD1102F7AEE"/>
                </w:placeholder>
                <w15:appearance w15:val="hidden"/>
              </w:sdtPr>
              <w:sdtContent>
                <w:r w:rsidRPr="00217513">
                  <w:rPr>
                    <w:rStyle w:val="qwen-markdown-text"/>
                    <w:b/>
                    <w:bCs/>
                    <w:lang w:val="ru-RU"/>
                  </w:rPr>
                  <w:t>Уважаем</w:t>
                </w:r>
                <w:r w:rsidRPr="007C3081">
                  <w:rPr>
                    <w:b/>
                    <w:bCs/>
                    <w:noProof/>
                    <w:lang w:val="ru-RU"/>
                  </w:rPr>
                  <w:t>ая</w:t>
                </w:r>
                <w:r>
                  <w:rPr>
                    <w:rStyle w:val="qwen-markdown-text"/>
                    <w:b/>
                    <w:bCs/>
                    <w:lang w:val="ru-RU"/>
                  </w:rPr>
                  <w:t xml:space="preserve"> </w:t>
                </w:r>
                <w:r w:rsidRPr="007C3081">
                  <w:rPr>
                    <w:b/>
                    <w:bCs/>
                    <w:noProof/>
                    <w:lang w:val="ru-RU"/>
                  </w:rPr>
                  <w:t>Белова Мария Ивановна</w:t>
                </w:r>
                <w:r w:rsidRPr="00217513">
                  <w:rPr>
                    <w:rStyle w:val="qwen-markdown-text"/>
                    <w:b/>
                    <w:bCs/>
                    <w:lang w:val="ru-RU"/>
                  </w:rPr>
                  <w:t>!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1C78EE2D" w14:textId="77777777" w:rsidR="007E5419" w:rsidRPr="00A6455B" w:rsidRDefault="007E5419" w:rsidP="00D50606">
            <w:pPr>
              <w:framePr w:hSpace="0" w:wrap="auto" w:vAnchor="margin" w:xAlign="left" w:yAlign="inline"/>
              <w:rPr>
                <w:lang w:val="ru-RU"/>
              </w:rPr>
            </w:pPr>
          </w:p>
          <w:p w14:paraId="6655FE60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/>
              </w:rPr>
            </w:pPr>
            <w:r w:rsidRPr="00217513">
              <w:rPr>
                <w:rStyle w:val="qwen-markdown-text"/>
                <w:lang w:val="ru-RU"/>
              </w:rPr>
              <w:t>Сообщаем Вам, что плановые технические работы и диагностика Вашего автомобиля успешно завершены в нашем сервисном центре, расположенном по адресу:</w:t>
            </w:r>
            <w:r>
              <w:rPr>
                <w:rStyle w:val="qwen-markdown-text"/>
                <w:lang w:val="ru-RU"/>
              </w:rPr>
              <w:t xml:space="preserve"> </w:t>
            </w:r>
            <w:r w:rsidRPr="007C3081">
              <w:rPr>
                <w:noProof/>
                <w:lang w:val="ru-RU"/>
              </w:rPr>
              <w:t>ул. Урицкого, 39, Ульяновск</w:t>
            </w:r>
            <w:r w:rsidRPr="00217513">
              <w:rPr>
                <w:rStyle w:val="qwen-markdown-text"/>
                <w:lang w:val="ru-RU"/>
              </w:rPr>
              <w:t>.</w:t>
            </w:r>
          </w:p>
          <w:p w14:paraId="0C0C9467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>Детали выполненных работ:</w:t>
            </w:r>
          </w:p>
          <w:p w14:paraId="59A5D9A1" w14:textId="77777777" w:rsidR="007E5419" w:rsidRPr="00217513" w:rsidRDefault="007E5419" w:rsidP="00217513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Номер Вашего заказ-наряда: </w:t>
            </w:r>
            <w:r w:rsidRPr="007C3081">
              <w:rPr>
                <w:noProof/>
                <w:lang w:val="ru-RU" w:bidi="ru-RU"/>
              </w:rPr>
              <w:t>1002</w:t>
            </w:r>
          </w:p>
          <w:p w14:paraId="4A9AE7C1" w14:textId="77777777" w:rsidR="007E5419" w:rsidRDefault="007E5419" w:rsidP="00446686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A22932">
              <w:rPr>
                <w:lang w:val="ru-RU" w:bidi="ru-RU"/>
              </w:rPr>
              <w:t xml:space="preserve">Автомобиль: Peugeot </w:t>
            </w:r>
            <w:r w:rsidRPr="007C3081">
              <w:rPr>
                <w:noProof/>
                <w:lang w:val="ru-RU" w:bidi="ru-RU"/>
              </w:rPr>
              <w:t>Peugeot 408</w:t>
            </w:r>
          </w:p>
          <w:p w14:paraId="33B9B107" w14:textId="77777777" w:rsidR="007E5419" w:rsidRPr="00A22932" w:rsidRDefault="007E5419" w:rsidP="00446686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A22932">
              <w:rPr>
                <w:lang w:val="ru-RU" w:bidi="ru-RU"/>
              </w:rPr>
              <w:t>Выполнено: замена моторного масла и фильтров, компьютерная диагностика электронных систем, проверка ходовой части и обновление ПО мультимедийной системы.</w:t>
            </w:r>
          </w:p>
          <w:p w14:paraId="75C9322E" w14:textId="77777777" w:rsidR="007E5419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Общая стоимость выполненных работ и запчастей составила </w:t>
            </w:r>
            <w:r w:rsidRPr="007C3081">
              <w:rPr>
                <w:noProof/>
                <w:lang w:val="ru-RU" w:bidi="ru-RU"/>
              </w:rPr>
              <w:t>8900</w:t>
            </w:r>
            <w:r>
              <w:rPr>
                <w:lang w:val="ru-RU" w:bidi="ru-RU"/>
              </w:rPr>
              <w:t xml:space="preserve"> </w:t>
            </w:r>
            <w:r w:rsidRPr="00217513">
              <w:rPr>
                <w:lang w:val="ru-RU" w:bidi="ru-RU"/>
              </w:rPr>
              <w:t xml:space="preserve">рублей. </w:t>
            </w:r>
          </w:p>
          <w:p w14:paraId="42970A58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Рады сообщить, что на Вашем бонусном счете накоплено </w:t>
            </w:r>
            <w:r w:rsidRPr="007C3081">
              <w:rPr>
                <w:noProof/>
                <w:lang w:val="ru-RU" w:bidi="ru-RU"/>
              </w:rPr>
              <w:t>120</w:t>
            </w:r>
            <w:r>
              <w:rPr>
                <w:lang w:val="ru-RU" w:bidi="ru-RU"/>
              </w:rPr>
              <w:t xml:space="preserve"> </w:t>
            </w:r>
            <w:r w:rsidRPr="00217513">
              <w:rPr>
                <w:lang w:val="ru-RU" w:bidi="ru-RU"/>
              </w:rPr>
              <w:t>баллов. Вы можете использовать их для частичной или полной оплаты следующего визита в наш сервис.</w:t>
            </w:r>
          </w:p>
          <w:p w14:paraId="3774A0B8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>Ваш автомобиль полностью готов к выдаче и прошел контроль качества. Просим забрать его в удобное для Вас время работы центра (ежедневно с 08:00 до 22:00).</w:t>
            </w:r>
          </w:p>
          <w:p w14:paraId="10468904" w14:textId="77777777" w:rsidR="007E5419" w:rsidRPr="00217513" w:rsidRDefault="007E5419" w:rsidP="00217513">
            <w:pPr>
              <w:pStyle w:val="1"/>
              <w:framePr w:hSpace="0" w:wrap="auto" w:vAnchor="margin" w:xAlign="left" w:yAlign="inline"/>
              <w:spacing w:before="840"/>
              <w:rPr>
                <w:lang w:val="ru-RU"/>
              </w:rPr>
            </w:pPr>
            <w:r w:rsidRPr="00217513">
              <w:rPr>
                <w:rStyle w:val="qwen-markdown-text"/>
                <w:sz w:val="24"/>
                <w:szCs w:val="24"/>
                <w:lang w:val="ru-RU"/>
              </w:rPr>
              <w:t>С уважением,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Руководитель сервисной службы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ООО «Пежо Моторс»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Алексей Смирнов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i/>
                <w:iCs/>
                <w:sz w:val="24"/>
                <w:szCs w:val="24"/>
                <w:lang w:val="ru-RU"/>
              </w:rPr>
              <w:t>Телефон для справок: +7 (800) 100-00-00</w:t>
            </w:r>
          </w:p>
        </w:tc>
      </w:tr>
    </w:tbl>
    <w:p w14:paraId="792CF0A1" w14:textId="77777777" w:rsidR="007E5419" w:rsidRDefault="007E5419" w:rsidP="000E7E1B">
      <w:pPr>
        <w:framePr w:hSpace="0" w:wrap="auto" w:vAnchor="margin" w:xAlign="left" w:yAlign="inline"/>
        <w:rPr>
          <w:noProof/>
          <w:lang w:val="ru-RU" w:bidi="ru-RU"/>
        </w:rPr>
        <w:sectPr w:rsidR="007E5419" w:rsidSect="007E5419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pgSz w:w="11907" w:h="16839" w:code="9"/>
          <w:pgMar w:top="432" w:right="0" w:bottom="720" w:left="0" w:header="0" w:footer="0" w:gutter="0"/>
          <w:pgBorders w:display="notFirstPage" w:offsetFrom="page">
            <w:right w:val="threeDEmboss" w:sz="48" w:space="24" w:color="005893" w:themeColor="accent1" w:themeShade="80"/>
          </w:pgBorders>
          <w:pgNumType w:start="1"/>
          <w:cols w:space="720"/>
          <w:docGrid w:linePitch="360"/>
        </w:sectPr>
      </w:pPr>
      <w:r w:rsidRPr="00A6455B">
        <w:rPr>
          <w:noProof/>
          <w:lang w:val="ru-RU" w:bidi="ru-RU"/>
        </w:rPr>
        <w:t xml:space="preserve">   </w:t>
      </w:r>
    </w:p>
    <w:tbl>
      <w:tblPr>
        <w:tblpPr w:leftFromText="180" w:rightFromText="180" w:vertAnchor="text" w:tblpX="1051" w:tblpY="528"/>
        <w:tblW w:w="0" w:type="auto"/>
        <w:tblLook w:val="0000" w:firstRow="0" w:lastRow="0" w:firstColumn="0" w:lastColumn="0" w:noHBand="0" w:noVBand="0"/>
      </w:tblPr>
      <w:tblGrid>
        <w:gridCol w:w="3969"/>
        <w:gridCol w:w="2694"/>
        <w:gridCol w:w="4448"/>
      </w:tblGrid>
      <w:tr w:rsidR="007E5419" w:rsidRPr="00A857DA" w14:paraId="637B5792" w14:textId="77777777" w:rsidTr="009E139C">
        <w:trPr>
          <w:trHeight w:val="1418"/>
        </w:trPr>
        <w:tc>
          <w:tcPr>
            <w:tcW w:w="3969" w:type="dxa"/>
            <w:vAlign w:val="bottom"/>
          </w:tcPr>
          <w:p w14:paraId="4C185915" w14:textId="77777777" w:rsidR="007E5419" w:rsidRPr="00A6455B" w:rsidRDefault="007E5419" w:rsidP="009E139C">
            <w:pPr>
              <w:pStyle w:val="3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1735131742"/>
                <w:placeholder>
                  <w:docPart w:val="D455D4411E8C495DAF0E1E0346485B3C"/>
                </w:placeholder>
                <w15:appearance w15:val="hidden"/>
              </w:sdtPr>
              <w:sdtContent>
                <w:r w:rsidRPr="00A857DA">
                  <w:rPr>
                    <w:rStyle w:val="qwen-markdown-text"/>
                    <w:b w:val="0"/>
                    <w:bCs/>
                    <w:lang w:val="ru-RU"/>
                  </w:rPr>
                  <w:t>ООО «Пежо Моторс»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5D1E5990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697511804"/>
                <w:placeholder>
                  <w:docPart w:val="E3957EAFDFC34C4E8F7EBE60734273BD"/>
                </w:placeholder>
                <w15:appearance w15:val="hidden"/>
              </w:sdtPr>
              <w:sdtContent>
                <w:r w:rsidRPr="00A22932">
                  <w:rPr>
                    <w:lang w:val="ru-RU"/>
                  </w:rPr>
                  <w:t>ул. Урицкого, 39, Ульяновск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</w:tc>
        <w:tc>
          <w:tcPr>
            <w:tcW w:w="2694" w:type="dxa"/>
            <w:vAlign w:val="bottom"/>
          </w:tcPr>
          <w:p w14:paraId="705EC878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</w:tc>
        <w:tc>
          <w:tcPr>
            <w:tcW w:w="4448" w:type="dxa"/>
            <w:vAlign w:val="bottom"/>
          </w:tcPr>
          <w:p w14:paraId="7F3D97A7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  <w:p w14:paraId="78EFEFCE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ind w:left="-672" w:firstLine="672"/>
              <w:rPr>
                <w:lang w:val="ru-RU"/>
              </w:rPr>
            </w:pPr>
            <w:sdt>
              <w:sdtPr>
                <w:rPr>
                  <w:lang w:val="ru-RU"/>
                </w:rPr>
                <w:id w:val="53754657"/>
                <w:placeholder>
                  <w:docPart w:val="9DECD4B0138C4697A56B1840F9F8F590"/>
                </w:placeholder>
                <w:showingPlcHdr/>
                <w15:appearance w15:val="hidden"/>
              </w:sdtPr>
              <w:sdtContent>
                <w:r w:rsidRPr="00A6455B">
                  <w:rPr>
                    <w:lang w:val="ru-RU" w:bidi="ru-RU"/>
                  </w:rPr>
                  <w:t>Телефон: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  <w:sdt>
              <w:sdtPr>
                <w:rPr>
                  <w:lang w:val="ru-RU"/>
                </w:rPr>
                <w:id w:val="-1452313357"/>
                <w:placeholder>
                  <w:docPart w:val="C5DA98B55BEA4605BE59B9EA322AF64D"/>
                </w:placeholder>
                <w15:appearance w15:val="hidden"/>
              </w:sdtPr>
              <w:sdtContent>
                <w:r w:rsidRPr="00A857DA">
                  <w:rPr>
                    <w:sz w:val="20"/>
                    <w:szCs w:val="18"/>
                    <w:lang w:val="ru-RU"/>
                  </w:rPr>
                  <w:t>+7 (800) 100-00-00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27CFA1B5" w14:textId="77777777" w:rsidR="007E5419" w:rsidRPr="00A6455B" w:rsidRDefault="007E5419" w:rsidP="009E139C">
            <w:pPr>
              <w:pStyle w:val="af"/>
              <w:framePr w:hSpace="0" w:wrap="auto" w:vAnchor="margin" w:xAlign="left" w:yAlign="inline"/>
              <w:rPr>
                <w:lang w:val="ru-RU"/>
              </w:rPr>
            </w:pPr>
            <w:proofErr w:type="spellStart"/>
            <w:r>
              <w:rPr>
                <w:rStyle w:val="qwen-markdown-text"/>
                <w:b/>
                <w:bCs/>
              </w:rPr>
              <w:t>Алексей</w:t>
            </w:r>
            <w:proofErr w:type="spellEnd"/>
            <w:r>
              <w:rPr>
                <w:rStyle w:val="qwen-markdown-text"/>
                <w:b/>
                <w:bCs/>
              </w:rPr>
              <w:t xml:space="preserve"> </w:t>
            </w:r>
            <w:proofErr w:type="spellStart"/>
            <w:r>
              <w:rPr>
                <w:rStyle w:val="qwen-markdown-text"/>
                <w:b/>
                <w:bCs/>
              </w:rPr>
              <w:t>Смирнов</w:t>
            </w:r>
            <w:proofErr w:type="spellEnd"/>
          </w:p>
        </w:tc>
      </w:tr>
      <w:tr w:rsidR="007E5419" w:rsidRPr="00A857DA" w14:paraId="2BBAFE07" w14:textId="77777777" w:rsidTr="009E139C">
        <w:trPr>
          <w:trHeight w:val="2016"/>
        </w:trPr>
        <w:tc>
          <w:tcPr>
            <w:tcW w:w="3969" w:type="dxa"/>
            <w:vAlign w:val="bottom"/>
          </w:tcPr>
          <w:p w14:paraId="0DDB6C6F" w14:textId="77777777" w:rsidR="007E5419" w:rsidRPr="00A857DA" w:rsidRDefault="007E5419" w:rsidP="009E139C">
            <w:pPr>
              <w:pStyle w:val="3"/>
              <w:framePr w:hSpace="0" w:wrap="auto" w:vAnchor="margin" w:xAlign="left" w:yAlign="inline"/>
            </w:pPr>
          </w:p>
        </w:tc>
        <w:tc>
          <w:tcPr>
            <w:tcW w:w="2694" w:type="dxa"/>
            <w:vAlign w:val="bottom"/>
          </w:tcPr>
          <w:p w14:paraId="35DBA37C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</w:tc>
        <w:tc>
          <w:tcPr>
            <w:tcW w:w="4448" w:type="dxa"/>
          </w:tcPr>
          <w:p w14:paraId="461B98A0" w14:textId="77777777" w:rsidR="007E5419" w:rsidRPr="00A6455B" w:rsidRDefault="007E5419" w:rsidP="009E139C">
            <w:pPr>
              <w:pStyle w:val="af"/>
              <w:framePr w:hSpace="0" w:wrap="auto" w:vAnchor="margin" w:xAlign="left" w:yAlign="inline"/>
              <w:jc w:val="right"/>
              <w:rPr>
                <w:lang w:val="ru-RU"/>
              </w:rPr>
            </w:pPr>
          </w:p>
        </w:tc>
      </w:tr>
    </w:tbl>
    <w:tbl>
      <w:tblPr>
        <w:tblpPr w:leftFromText="180" w:rightFromText="180" w:vertAnchor="text" w:tblpX="1054" w:tblpY="3192"/>
        <w:tblW w:w="0" w:type="auto"/>
        <w:tblLook w:val="0000" w:firstRow="0" w:lastRow="0" w:firstColumn="0" w:lastColumn="0" w:noHBand="0" w:noVBand="0"/>
      </w:tblPr>
      <w:tblGrid>
        <w:gridCol w:w="3960"/>
        <w:gridCol w:w="6251"/>
      </w:tblGrid>
      <w:tr w:rsidR="007E5419" w:rsidRPr="001A7FEC" w14:paraId="675CF9B7" w14:textId="77777777" w:rsidTr="007F6598">
        <w:trPr>
          <w:trHeight w:val="1616"/>
        </w:trPr>
        <w:tc>
          <w:tcPr>
            <w:tcW w:w="3960" w:type="dxa"/>
            <w:tcBorders>
              <w:bottom w:val="single" w:sz="24" w:space="0" w:color="2664B0" w:themeColor="accent3"/>
            </w:tcBorders>
          </w:tcPr>
          <w:p w14:paraId="3FB02C75" w14:textId="77777777" w:rsidR="007E5419" w:rsidRPr="00A6455B" w:rsidRDefault="007E5419" w:rsidP="00D50606">
            <w:pPr>
              <w:pStyle w:val="3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-570045233"/>
                <w:placeholder>
                  <w:docPart w:val="89FBFCD8025843ADBB9F483F04B58187"/>
                </w:placeholder>
                <w15:appearance w15:val="hidden"/>
              </w:sdtPr>
              <w:sdtContent>
                <w:r>
                  <w:rPr>
                    <w:noProof/>
                    <w:lang w:val="ru-RU"/>
                  </w:rPr>
                  <w:t>Клиенту компании</w:t>
                </w:r>
                <w:r>
                  <w:rPr>
                    <w:lang w:val="ru-RU"/>
                  </w:rPr>
                  <w:t xml:space="preserve"> 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64A65D24" w14:textId="77777777" w:rsidR="007E5419" w:rsidRPr="00292D42" w:rsidRDefault="007E5419" w:rsidP="00292D42">
            <w:pPr>
              <w:pStyle w:val="2"/>
              <w:framePr w:hSpace="0" w:wrap="auto" w:vAnchor="margin" w:xAlign="left" w:yAlign="inline"/>
              <w:rPr>
                <w:noProof/>
                <w:lang w:val="ru-RU" w:bidi="ru-RU"/>
              </w:rPr>
            </w:pPr>
            <w:sdt>
              <w:sdtPr>
                <w:rPr>
                  <w:noProof/>
                  <w:lang w:val="ru-RU"/>
                </w:rPr>
                <w:id w:val="-1966183735"/>
                <w:placeholder>
                  <w:docPart w:val="13A53F76C03B4D2B95DDA001EE624245"/>
                </w:placeholder>
                <w15:appearance w15:val="hidden"/>
              </w:sdtPr>
              <w:sdtContent>
                <w:r w:rsidRPr="007C3081">
                  <w:rPr>
                    <w:noProof/>
                    <w:lang w:val="ru-RU"/>
                  </w:rPr>
                  <w:t>Волков Дмитрий Алексеевич</w:t>
                </w:r>
              </w:sdtContent>
            </w:sdt>
          </w:p>
        </w:tc>
        <w:tc>
          <w:tcPr>
            <w:tcW w:w="6251" w:type="dxa"/>
          </w:tcPr>
          <w:p w14:paraId="5D5029B5" w14:textId="77777777" w:rsidR="007E5419" w:rsidRPr="00A6455B" w:rsidRDefault="007E5419" w:rsidP="00A857DA">
            <w:pPr>
              <w:pStyle w:val="3"/>
              <w:framePr w:hSpace="0" w:wrap="auto" w:vAnchor="margin" w:xAlign="left" w:yAlign="inline"/>
              <w:rPr>
                <w:noProof/>
                <w:lang w:val="ru-RU"/>
              </w:rPr>
            </w:pPr>
            <w:r w:rsidRPr="00A6455B">
              <w:rPr>
                <w:lang w:val="ru-RU" w:bidi="ru-RU"/>
              </w:rPr>
              <w:t xml:space="preserve"> </w:t>
            </w:r>
          </w:p>
        </w:tc>
      </w:tr>
      <w:tr w:rsidR="007E5419" w:rsidRPr="001A7FEC" w14:paraId="439BB056" w14:textId="77777777" w:rsidTr="007F6598">
        <w:trPr>
          <w:trHeight w:val="6707"/>
        </w:trPr>
        <w:tc>
          <w:tcPr>
            <w:tcW w:w="10211" w:type="dxa"/>
            <w:gridSpan w:val="2"/>
            <w:tcBorders>
              <w:top w:val="single" w:sz="24" w:space="0" w:color="2664B0" w:themeColor="accent3"/>
            </w:tcBorders>
          </w:tcPr>
          <w:p w14:paraId="74E4D012" w14:textId="77777777" w:rsidR="007E5419" w:rsidRPr="00A6455B" w:rsidRDefault="007E5419" w:rsidP="00D50606">
            <w:pPr>
              <w:pStyle w:val="1"/>
              <w:framePr w:hSpace="0" w:wrap="auto" w:vAnchor="margin" w:xAlign="left" w:yAlign="inline"/>
              <w:jc w:val="right"/>
              <w:rPr>
                <w:bCs/>
                <w:lang w:val="ru-RU"/>
              </w:rPr>
            </w:pPr>
          </w:p>
          <w:p w14:paraId="090F46A4" w14:textId="77777777" w:rsidR="007E5419" w:rsidRPr="00217513" w:rsidRDefault="007E5419" w:rsidP="00D50606">
            <w:pPr>
              <w:pStyle w:val="1"/>
              <w:framePr w:hSpace="0" w:wrap="auto" w:vAnchor="margin" w:xAlign="left" w:yAlign="inline"/>
              <w:jc w:val="right"/>
              <w:rPr>
                <w:lang w:val="ru-RU"/>
              </w:rPr>
            </w:pPr>
            <w:r>
              <w:rPr>
                <w:lang w:val="ru-RU"/>
              </w:rPr>
              <w:t>18 октября 2026 г.</w:t>
            </w:r>
          </w:p>
          <w:p w14:paraId="2A15BE0C" w14:textId="77777777" w:rsidR="007E5419" w:rsidRPr="00A6455B" w:rsidRDefault="007E5419" w:rsidP="00D50606">
            <w:pPr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-270867618"/>
                <w:placeholder>
                  <w:docPart w:val="15F8B678C7B94BA3B36F057B840745F9"/>
                </w:placeholder>
                <w15:appearance w15:val="hidden"/>
              </w:sdtPr>
              <w:sdtContent>
                <w:r w:rsidRPr="00217513">
                  <w:rPr>
                    <w:rStyle w:val="qwen-markdown-text"/>
                    <w:b/>
                    <w:bCs/>
                    <w:lang w:val="ru-RU"/>
                  </w:rPr>
                  <w:t>Уважаем</w:t>
                </w:r>
                <w:r w:rsidRPr="007C3081">
                  <w:rPr>
                    <w:b/>
                    <w:bCs/>
                    <w:noProof/>
                    <w:lang w:val="ru-RU"/>
                  </w:rPr>
                  <w:t>ый</w:t>
                </w:r>
                <w:r>
                  <w:rPr>
                    <w:rStyle w:val="qwen-markdown-text"/>
                    <w:b/>
                    <w:bCs/>
                    <w:lang w:val="ru-RU"/>
                  </w:rPr>
                  <w:t xml:space="preserve"> </w:t>
                </w:r>
                <w:r w:rsidRPr="007C3081">
                  <w:rPr>
                    <w:b/>
                    <w:bCs/>
                    <w:noProof/>
                    <w:lang w:val="ru-RU"/>
                  </w:rPr>
                  <w:t>Волков Дмитрий Алексеевич</w:t>
                </w:r>
                <w:r w:rsidRPr="00217513">
                  <w:rPr>
                    <w:rStyle w:val="qwen-markdown-text"/>
                    <w:b/>
                    <w:bCs/>
                    <w:lang w:val="ru-RU"/>
                  </w:rPr>
                  <w:t>!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1F289C3E" w14:textId="77777777" w:rsidR="007E5419" w:rsidRPr="00A6455B" w:rsidRDefault="007E5419" w:rsidP="00D50606">
            <w:pPr>
              <w:framePr w:hSpace="0" w:wrap="auto" w:vAnchor="margin" w:xAlign="left" w:yAlign="inline"/>
              <w:rPr>
                <w:lang w:val="ru-RU"/>
              </w:rPr>
            </w:pPr>
          </w:p>
          <w:p w14:paraId="73FEADBE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/>
              </w:rPr>
            </w:pPr>
            <w:r w:rsidRPr="00217513">
              <w:rPr>
                <w:rStyle w:val="qwen-markdown-text"/>
                <w:lang w:val="ru-RU"/>
              </w:rPr>
              <w:t>Сообщаем Вам, что плановые технические работы и диагностика Вашего автомобиля успешно завершены в нашем сервисном центре, расположенном по адресу:</w:t>
            </w:r>
            <w:r>
              <w:rPr>
                <w:rStyle w:val="qwen-markdown-text"/>
                <w:lang w:val="ru-RU"/>
              </w:rPr>
              <w:t xml:space="preserve"> </w:t>
            </w:r>
            <w:r w:rsidRPr="007C3081">
              <w:rPr>
                <w:noProof/>
                <w:lang w:val="ru-RU"/>
              </w:rPr>
              <w:t>ул. Урицкого, 39, Ульяновск</w:t>
            </w:r>
            <w:r w:rsidRPr="00217513">
              <w:rPr>
                <w:rStyle w:val="qwen-markdown-text"/>
                <w:lang w:val="ru-RU"/>
              </w:rPr>
              <w:t>.</w:t>
            </w:r>
          </w:p>
          <w:p w14:paraId="0C5C4D36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>Детали выполненных работ:</w:t>
            </w:r>
          </w:p>
          <w:p w14:paraId="4C0AB568" w14:textId="77777777" w:rsidR="007E5419" w:rsidRPr="00217513" w:rsidRDefault="007E5419" w:rsidP="00217513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Номер Вашего заказ-наряда: </w:t>
            </w:r>
            <w:r w:rsidRPr="007C3081">
              <w:rPr>
                <w:noProof/>
                <w:lang w:val="ru-RU" w:bidi="ru-RU"/>
              </w:rPr>
              <w:t>1003</w:t>
            </w:r>
          </w:p>
          <w:p w14:paraId="51DE37BD" w14:textId="77777777" w:rsidR="007E5419" w:rsidRDefault="007E5419" w:rsidP="00446686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A22932">
              <w:rPr>
                <w:lang w:val="ru-RU" w:bidi="ru-RU"/>
              </w:rPr>
              <w:t xml:space="preserve">Автомобиль: Peugeot </w:t>
            </w:r>
            <w:r w:rsidRPr="007C3081">
              <w:rPr>
                <w:noProof/>
                <w:lang w:val="ru-RU" w:bidi="ru-RU"/>
              </w:rPr>
              <w:t>Peugeot 508</w:t>
            </w:r>
          </w:p>
          <w:p w14:paraId="550D2926" w14:textId="77777777" w:rsidR="007E5419" w:rsidRPr="00A22932" w:rsidRDefault="007E5419" w:rsidP="00446686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A22932">
              <w:rPr>
                <w:lang w:val="ru-RU" w:bidi="ru-RU"/>
              </w:rPr>
              <w:t>Выполнено: замена моторного масла и фильтров, компьютерная диагностика электронных систем, проверка ходовой части и обновление ПО мультимедийной системы.</w:t>
            </w:r>
          </w:p>
          <w:p w14:paraId="74F06853" w14:textId="77777777" w:rsidR="007E5419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Общая стоимость выполненных работ и запчастей составила </w:t>
            </w:r>
            <w:r w:rsidRPr="007C3081">
              <w:rPr>
                <w:noProof/>
                <w:lang w:val="ru-RU" w:bidi="ru-RU"/>
              </w:rPr>
              <w:t>22000</w:t>
            </w:r>
            <w:r>
              <w:rPr>
                <w:lang w:val="ru-RU" w:bidi="ru-RU"/>
              </w:rPr>
              <w:t xml:space="preserve"> </w:t>
            </w:r>
            <w:r w:rsidRPr="00217513">
              <w:rPr>
                <w:lang w:val="ru-RU" w:bidi="ru-RU"/>
              </w:rPr>
              <w:t xml:space="preserve">рублей. </w:t>
            </w:r>
          </w:p>
          <w:p w14:paraId="45DF29F8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Рады сообщить, что на Вашем бонусном счете накоплено </w:t>
            </w:r>
            <w:r w:rsidRPr="007C3081">
              <w:rPr>
                <w:noProof/>
                <w:lang w:val="ru-RU" w:bidi="ru-RU"/>
              </w:rPr>
              <w:t>850</w:t>
            </w:r>
            <w:r>
              <w:rPr>
                <w:lang w:val="ru-RU" w:bidi="ru-RU"/>
              </w:rPr>
              <w:t xml:space="preserve"> </w:t>
            </w:r>
            <w:r w:rsidRPr="00217513">
              <w:rPr>
                <w:lang w:val="ru-RU" w:bidi="ru-RU"/>
              </w:rPr>
              <w:t>баллов. Вы можете использовать их для частичной или полной оплаты следующего визита в наш сервис.</w:t>
            </w:r>
          </w:p>
          <w:p w14:paraId="1D59E5A3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>Ваш автомобиль полностью готов к выдаче и прошел контроль качества. Просим забрать его в удобное для Вас время работы центра (ежедневно с 08:00 до 22:00).</w:t>
            </w:r>
          </w:p>
          <w:p w14:paraId="1CCB7030" w14:textId="77777777" w:rsidR="007E5419" w:rsidRPr="00217513" w:rsidRDefault="007E5419" w:rsidP="00217513">
            <w:pPr>
              <w:pStyle w:val="1"/>
              <w:framePr w:hSpace="0" w:wrap="auto" w:vAnchor="margin" w:xAlign="left" w:yAlign="inline"/>
              <w:spacing w:before="840"/>
              <w:rPr>
                <w:lang w:val="ru-RU"/>
              </w:rPr>
            </w:pPr>
            <w:r w:rsidRPr="00217513">
              <w:rPr>
                <w:rStyle w:val="qwen-markdown-text"/>
                <w:sz w:val="24"/>
                <w:szCs w:val="24"/>
                <w:lang w:val="ru-RU"/>
              </w:rPr>
              <w:t>С уважением,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Руководитель сервисной службы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ООО «Пежо Моторс»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Алексей Смирнов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i/>
                <w:iCs/>
                <w:sz w:val="24"/>
                <w:szCs w:val="24"/>
                <w:lang w:val="ru-RU"/>
              </w:rPr>
              <w:t>Телефон для справок: +7 (800) 100-00-00</w:t>
            </w:r>
          </w:p>
        </w:tc>
      </w:tr>
    </w:tbl>
    <w:p w14:paraId="46C8B759" w14:textId="77777777" w:rsidR="007E5419" w:rsidRDefault="007E5419" w:rsidP="000E7E1B">
      <w:pPr>
        <w:framePr w:hSpace="0" w:wrap="auto" w:vAnchor="margin" w:xAlign="left" w:yAlign="inline"/>
        <w:rPr>
          <w:noProof/>
          <w:lang w:val="ru-RU" w:bidi="ru-RU"/>
        </w:rPr>
        <w:sectPr w:rsidR="007E5419" w:rsidSect="007E5419">
          <w:headerReference w:type="even" r:id="rId24"/>
          <w:headerReference w:type="default" r:id="rId25"/>
          <w:footerReference w:type="even" r:id="rId26"/>
          <w:footerReference w:type="default" r:id="rId27"/>
          <w:headerReference w:type="first" r:id="rId28"/>
          <w:footerReference w:type="first" r:id="rId29"/>
          <w:pgSz w:w="11907" w:h="16839" w:code="9"/>
          <w:pgMar w:top="432" w:right="0" w:bottom="720" w:left="0" w:header="0" w:footer="0" w:gutter="0"/>
          <w:pgBorders w:display="notFirstPage" w:offsetFrom="page">
            <w:right w:val="threeDEmboss" w:sz="48" w:space="24" w:color="005893" w:themeColor="accent1" w:themeShade="80"/>
          </w:pgBorders>
          <w:pgNumType w:start="1"/>
          <w:cols w:space="720"/>
          <w:docGrid w:linePitch="360"/>
        </w:sectPr>
      </w:pPr>
      <w:r w:rsidRPr="00A6455B">
        <w:rPr>
          <w:noProof/>
          <w:lang w:val="ru-RU" w:bidi="ru-RU"/>
        </w:rPr>
        <w:t xml:space="preserve">   </w:t>
      </w:r>
    </w:p>
    <w:tbl>
      <w:tblPr>
        <w:tblpPr w:leftFromText="180" w:rightFromText="180" w:vertAnchor="text" w:tblpX="1051" w:tblpY="528"/>
        <w:tblW w:w="0" w:type="auto"/>
        <w:tblLook w:val="0000" w:firstRow="0" w:lastRow="0" w:firstColumn="0" w:lastColumn="0" w:noHBand="0" w:noVBand="0"/>
      </w:tblPr>
      <w:tblGrid>
        <w:gridCol w:w="3969"/>
        <w:gridCol w:w="2694"/>
        <w:gridCol w:w="4448"/>
      </w:tblGrid>
      <w:tr w:rsidR="007E5419" w:rsidRPr="00A857DA" w14:paraId="28B365BF" w14:textId="77777777" w:rsidTr="009E139C">
        <w:trPr>
          <w:trHeight w:val="1418"/>
        </w:trPr>
        <w:tc>
          <w:tcPr>
            <w:tcW w:w="3969" w:type="dxa"/>
            <w:vAlign w:val="bottom"/>
          </w:tcPr>
          <w:p w14:paraId="1D2E9E96" w14:textId="77777777" w:rsidR="007E5419" w:rsidRPr="00A6455B" w:rsidRDefault="007E5419" w:rsidP="009E139C">
            <w:pPr>
              <w:pStyle w:val="3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-1138794151"/>
                <w:placeholder>
                  <w:docPart w:val="443896EB0FE54FADB429000BEEF8E56E"/>
                </w:placeholder>
                <w15:appearance w15:val="hidden"/>
              </w:sdtPr>
              <w:sdtContent>
                <w:r w:rsidRPr="00A857DA">
                  <w:rPr>
                    <w:rStyle w:val="qwen-markdown-text"/>
                    <w:b w:val="0"/>
                    <w:bCs/>
                    <w:lang w:val="ru-RU"/>
                  </w:rPr>
                  <w:t>ООО «Пежо Моторс»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20869E63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-528643179"/>
                <w:placeholder>
                  <w:docPart w:val="CB6FF6EF074C4605B341C970D7957630"/>
                </w:placeholder>
                <w15:appearance w15:val="hidden"/>
              </w:sdtPr>
              <w:sdtContent>
                <w:r w:rsidRPr="00A22932">
                  <w:rPr>
                    <w:lang w:val="ru-RU"/>
                  </w:rPr>
                  <w:t>ул. Урицкого, 39, Ульяновск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</w:tc>
        <w:tc>
          <w:tcPr>
            <w:tcW w:w="2694" w:type="dxa"/>
            <w:vAlign w:val="bottom"/>
          </w:tcPr>
          <w:p w14:paraId="6776F0CA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</w:tc>
        <w:tc>
          <w:tcPr>
            <w:tcW w:w="4448" w:type="dxa"/>
            <w:vAlign w:val="bottom"/>
          </w:tcPr>
          <w:p w14:paraId="59005165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  <w:p w14:paraId="7C3F6BA0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ind w:left="-672" w:firstLine="672"/>
              <w:rPr>
                <w:lang w:val="ru-RU"/>
              </w:rPr>
            </w:pPr>
            <w:sdt>
              <w:sdtPr>
                <w:rPr>
                  <w:lang w:val="ru-RU"/>
                </w:rPr>
                <w:id w:val="823387910"/>
                <w:placeholder>
                  <w:docPart w:val="D36DCC5A967D4380B16E49336017B89E"/>
                </w:placeholder>
                <w:showingPlcHdr/>
                <w15:appearance w15:val="hidden"/>
              </w:sdtPr>
              <w:sdtContent>
                <w:r w:rsidRPr="00A6455B">
                  <w:rPr>
                    <w:lang w:val="ru-RU" w:bidi="ru-RU"/>
                  </w:rPr>
                  <w:t>Телефон: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  <w:sdt>
              <w:sdtPr>
                <w:rPr>
                  <w:lang w:val="ru-RU"/>
                </w:rPr>
                <w:id w:val="815693068"/>
                <w:placeholder>
                  <w:docPart w:val="FAFB8BB6F152478694D6F1098AC4E431"/>
                </w:placeholder>
                <w15:appearance w15:val="hidden"/>
              </w:sdtPr>
              <w:sdtContent>
                <w:r w:rsidRPr="00A857DA">
                  <w:rPr>
                    <w:sz w:val="20"/>
                    <w:szCs w:val="18"/>
                    <w:lang w:val="ru-RU"/>
                  </w:rPr>
                  <w:t>+7 (800) 100-00-00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2810D475" w14:textId="77777777" w:rsidR="007E5419" w:rsidRPr="00A6455B" w:rsidRDefault="007E5419" w:rsidP="009E139C">
            <w:pPr>
              <w:pStyle w:val="af"/>
              <w:framePr w:hSpace="0" w:wrap="auto" w:vAnchor="margin" w:xAlign="left" w:yAlign="inline"/>
              <w:rPr>
                <w:lang w:val="ru-RU"/>
              </w:rPr>
            </w:pPr>
            <w:proofErr w:type="spellStart"/>
            <w:r>
              <w:rPr>
                <w:rStyle w:val="qwen-markdown-text"/>
                <w:b/>
                <w:bCs/>
              </w:rPr>
              <w:t>Алексей</w:t>
            </w:r>
            <w:proofErr w:type="spellEnd"/>
            <w:r>
              <w:rPr>
                <w:rStyle w:val="qwen-markdown-text"/>
                <w:b/>
                <w:bCs/>
              </w:rPr>
              <w:t xml:space="preserve"> </w:t>
            </w:r>
            <w:proofErr w:type="spellStart"/>
            <w:r>
              <w:rPr>
                <w:rStyle w:val="qwen-markdown-text"/>
                <w:b/>
                <w:bCs/>
              </w:rPr>
              <w:t>Смирнов</w:t>
            </w:r>
            <w:proofErr w:type="spellEnd"/>
          </w:p>
        </w:tc>
      </w:tr>
      <w:tr w:rsidR="007E5419" w:rsidRPr="00A857DA" w14:paraId="0AF18998" w14:textId="77777777" w:rsidTr="009E139C">
        <w:trPr>
          <w:trHeight w:val="2016"/>
        </w:trPr>
        <w:tc>
          <w:tcPr>
            <w:tcW w:w="3969" w:type="dxa"/>
            <w:vAlign w:val="bottom"/>
          </w:tcPr>
          <w:p w14:paraId="055310AE" w14:textId="77777777" w:rsidR="007E5419" w:rsidRPr="00A857DA" w:rsidRDefault="007E5419" w:rsidP="009E139C">
            <w:pPr>
              <w:pStyle w:val="3"/>
              <w:framePr w:hSpace="0" w:wrap="auto" w:vAnchor="margin" w:xAlign="left" w:yAlign="inline"/>
            </w:pPr>
          </w:p>
        </w:tc>
        <w:tc>
          <w:tcPr>
            <w:tcW w:w="2694" w:type="dxa"/>
            <w:vAlign w:val="bottom"/>
          </w:tcPr>
          <w:p w14:paraId="5EB390D7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</w:tc>
        <w:tc>
          <w:tcPr>
            <w:tcW w:w="4448" w:type="dxa"/>
          </w:tcPr>
          <w:p w14:paraId="29C879B3" w14:textId="77777777" w:rsidR="007E5419" w:rsidRPr="00A6455B" w:rsidRDefault="007E5419" w:rsidP="009E139C">
            <w:pPr>
              <w:pStyle w:val="af"/>
              <w:framePr w:hSpace="0" w:wrap="auto" w:vAnchor="margin" w:xAlign="left" w:yAlign="inline"/>
              <w:jc w:val="right"/>
              <w:rPr>
                <w:lang w:val="ru-RU"/>
              </w:rPr>
            </w:pPr>
          </w:p>
        </w:tc>
      </w:tr>
    </w:tbl>
    <w:tbl>
      <w:tblPr>
        <w:tblpPr w:leftFromText="180" w:rightFromText="180" w:vertAnchor="text" w:tblpX="1054" w:tblpY="3192"/>
        <w:tblW w:w="0" w:type="auto"/>
        <w:tblLook w:val="0000" w:firstRow="0" w:lastRow="0" w:firstColumn="0" w:lastColumn="0" w:noHBand="0" w:noVBand="0"/>
      </w:tblPr>
      <w:tblGrid>
        <w:gridCol w:w="3960"/>
        <w:gridCol w:w="6251"/>
      </w:tblGrid>
      <w:tr w:rsidR="007E5419" w:rsidRPr="001A7FEC" w14:paraId="5EEC1341" w14:textId="77777777" w:rsidTr="007F6598">
        <w:trPr>
          <w:trHeight w:val="1616"/>
        </w:trPr>
        <w:tc>
          <w:tcPr>
            <w:tcW w:w="3960" w:type="dxa"/>
            <w:tcBorders>
              <w:bottom w:val="single" w:sz="24" w:space="0" w:color="2664B0" w:themeColor="accent3"/>
            </w:tcBorders>
          </w:tcPr>
          <w:p w14:paraId="6F383D38" w14:textId="77777777" w:rsidR="007E5419" w:rsidRPr="00A6455B" w:rsidRDefault="007E5419" w:rsidP="00D50606">
            <w:pPr>
              <w:pStyle w:val="3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-1929190569"/>
                <w:placeholder>
                  <w:docPart w:val="89CA3B938740463A8D22DDE00E2AA249"/>
                </w:placeholder>
                <w15:appearance w15:val="hidden"/>
              </w:sdtPr>
              <w:sdtContent>
                <w:r>
                  <w:rPr>
                    <w:noProof/>
                    <w:lang w:val="ru-RU"/>
                  </w:rPr>
                  <w:t>Клиенту компании</w:t>
                </w:r>
                <w:r>
                  <w:rPr>
                    <w:lang w:val="ru-RU"/>
                  </w:rPr>
                  <w:t xml:space="preserve"> 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5B91859A" w14:textId="77777777" w:rsidR="007E5419" w:rsidRPr="00292D42" w:rsidRDefault="007E5419" w:rsidP="00292D42">
            <w:pPr>
              <w:pStyle w:val="2"/>
              <w:framePr w:hSpace="0" w:wrap="auto" w:vAnchor="margin" w:xAlign="left" w:yAlign="inline"/>
              <w:rPr>
                <w:noProof/>
                <w:lang w:val="ru-RU" w:bidi="ru-RU"/>
              </w:rPr>
            </w:pPr>
            <w:sdt>
              <w:sdtPr>
                <w:rPr>
                  <w:noProof/>
                  <w:lang w:val="ru-RU"/>
                </w:rPr>
                <w:id w:val="-38980156"/>
                <w:placeholder>
                  <w:docPart w:val="4256499A1E364592AA32A53398238C19"/>
                </w:placeholder>
                <w15:appearance w15:val="hidden"/>
              </w:sdtPr>
              <w:sdtContent>
                <w:r w:rsidRPr="007C3081">
                  <w:rPr>
                    <w:noProof/>
                    <w:lang w:val="ru-RU"/>
                  </w:rPr>
                  <w:t>Григорьева Ольга Петровна</w:t>
                </w:r>
              </w:sdtContent>
            </w:sdt>
          </w:p>
        </w:tc>
        <w:tc>
          <w:tcPr>
            <w:tcW w:w="6251" w:type="dxa"/>
          </w:tcPr>
          <w:p w14:paraId="78BF5350" w14:textId="77777777" w:rsidR="007E5419" w:rsidRPr="00A6455B" w:rsidRDefault="007E5419" w:rsidP="00A857DA">
            <w:pPr>
              <w:pStyle w:val="3"/>
              <w:framePr w:hSpace="0" w:wrap="auto" w:vAnchor="margin" w:xAlign="left" w:yAlign="inline"/>
              <w:rPr>
                <w:noProof/>
                <w:lang w:val="ru-RU"/>
              </w:rPr>
            </w:pPr>
            <w:r w:rsidRPr="00A6455B">
              <w:rPr>
                <w:lang w:val="ru-RU" w:bidi="ru-RU"/>
              </w:rPr>
              <w:t xml:space="preserve"> </w:t>
            </w:r>
          </w:p>
        </w:tc>
      </w:tr>
      <w:tr w:rsidR="007E5419" w:rsidRPr="001A7FEC" w14:paraId="55F150BE" w14:textId="77777777" w:rsidTr="007F6598">
        <w:trPr>
          <w:trHeight w:val="6707"/>
        </w:trPr>
        <w:tc>
          <w:tcPr>
            <w:tcW w:w="10211" w:type="dxa"/>
            <w:gridSpan w:val="2"/>
            <w:tcBorders>
              <w:top w:val="single" w:sz="24" w:space="0" w:color="2664B0" w:themeColor="accent3"/>
            </w:tcBorders>
          </w:tcPr>
          <w:p w14:paraId="21AB93BC" w14:textId="77777777" w:rsidR="007E5419" w:rsidRPr="00A6455B" w:rsidRDefault="007E5419" w:rsidP="00D50606">
            <w:pPr>
              <w:pStyle w:val="1"/>
              <w:framePr w:hSpace="0" w:wrap="auto" w:vAnchor="margin" w:xAlign="left" w:yAlign="inline"/>
              <w:jc w:val="right"/>
              <w:rPr>
                <w:bCs/>
                <w:lang w:val="ru-RU"/>
              </w:rPr>
            </w:pPr>
          </w:p>
          <w:p w14:paraId="4E4F5515" w14:textId="77777777" w:rsidR="007E5419" w:rsidRPr="00217513" w:rsidRDefault="007E5419" w:rsidP="00D50606">
            <w:pPr>
              <w:pStyle w:val="1"/>
              <w:framePr w:hSpace="0" w:wrap="auto" w:vAnchor="margin" w:xAlign="left" w:yAlign="inline"/>
              <w:jc w:val="right"/>
              <w:rPr>
                <w:lang w:val="ru-RU"/>
              </w:rPr>
            </w:pPr>
            <w:r>
              <w:rPr>
                <w:lang w:val="ru-RU"/>
              </w:rPr>
              <w:t>18 октября 2026 г.</w:t>
            </w:r>
          </w:p>
          <w:p w14:paraId="547FF2E6" w14:textId="77777777" w:rsidR="007E5419" w:rsidRPr="00A6455B" w:rsidRDefault="007E5419" w:rsidP="00D50606">
            <w:pPr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-563419112"/>
                <w:placeholder>
                  <w:docPart w:val="37D9D864C95048D081B09FE860B8A7D6"/>
                </w:placeholder>
                <w15:appearance w15:val="hidden"/>
              </w:sdtPr>
              <w:sdtContent>
                <w:r w:rsidRPr="00217513">
                  <w:rPr>
                    <w:rStyle w:val="qwen-markdown-text"/>
                    <w:b/>
                    <w:bCs/>
                    <w:lang w:val="ru-RU"/>
                  </w:rPr>
                  <w:t>Уважаем</w:t>
                </w:r>
                <w:r w:rsidRPr="007C3081">
                  <w:rPr>
                    <w:b/>
                    <w:bCs/>
                    <w:noProof/>
                    <w:lang w:val="ru-RU"/>
                  </w:rPr>
                  <w:t>ая</w:t>
                </w:r>
                <w:r>
                  <w:rPr>
                    <w:rStyle w:val="qwen-markdown-text"/>
                    <w:b/>
                    <w:bCs/>
                    <w:lang w:val="ru-RU"/>
                  </w:rPr>
                  <w:t xml:space="preserve"> </w:t>
                </w:r>
                <w:r w:rsidRPr="007C3081">
                  <w:rPr>
                    <w:b/>
                    <w:bCs/>
                    <w:noProof/>
                    <w:lang w:val="ru-RU"/>
                  </w:rPr>
                  <w:t>Григорьева Ольга Петровна</w:t>
                </w:r>
                <w:r w:rsidRPr="00217513">
                  <w:rPr>
                    <w:rStyle w:val="qwen-markdown-text"/>
                    <w:b/>
                    <w:bCs/>
                    <w:lang w:val="ru-RU"/>
                  </w:rPr>
                  <w:t>!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4B964D73" w14:textId="77777777" w:rsidR="007E5419" w:rsidRPr="00A6455B" w:rsidRDefault="007E5419" w:rsidP="00D50606">
            <w:pPr>
              <w:framePr w:hSpace="0" w:wrap="auto" w:vAnchor="margin" w:xAlign="left" w:yAlign="inline"/>
              <w:rPr>
                <w:lang w:val="ru-RU"/>
              </w:rPr>
            </w:pPr>
          </w:p>
          <w:p w14:paraId="60262432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/>
              </w:rPr>
            </w:pPr>
            <w:r w:rsidRPr="00217513">
              <w:rPr>
                <w:rStyle w:val="qwen-markdown-text"/>
                <w:lang w:val="ru-RU"/>
              </w:rPr>
              <w:t>Сообщаем Вам, что плановые технические работы и диагностика Вашего автомобиля успешно завершены в нашем сервисном центре, расположенном по адресу:</w:t>
            </w:r>
            <w:r>
              <w:rPr>
                <w:rStyle w:val="qwen-markdown-text"/>
                <w:lang w:val="ru-RU"/>
              </w:rPr>
              <w:t xml:space="preserve"> </w:t>
            </w:r>
            <w:r w:rsidRPr="007C3081">
              <w:rPr>
                <w:noProof/>
                <w:lang w:val="ru-RU"/>
              </w:rPr>
              <w:t>ул. Урицкого, 39, Ульяновск</w:t>
            </w:r>
            <w:r w:rsidRPr="00217513">
              <w:rPr>
                <w:rStyle w:val="qwen-markdown-text"/>
                <w:lang w:val="ru-RU"/>
              </w:rPr>
              <w:t>.</w:t>
            </w:r>
          </w:p>
          <w:p w14:paraId="32476FD3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>Детали выполненных работ:</w:t>
            </w:r>
          </w:p>
          <w:p w14:paraId="7999CD70" w14:textId="77777777" w:rsidR="007E5419" w:rsidRPr="00217513" w:rsidRDefault="007E5419" w:rsidP="00217513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Номер Вашего заказ-наряда: </w:t>
            </w:r>
            <w:r w:rsidRPr="007C3081">
              <w:rPr>
                <w:noProof/>
                <w:lang w:val="ru-RU" w:bidi="ru-RU"/>
              </w:rPr>
              <w:t>1004</w:t>
            </w:r>
          </w:p>
          <w:p w14:paraId="1C6B2F16" w14:textId="77777777" w:rsidR="007E5419" w:rsidRDefault="007E5419" w:rsidP="00446686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A22932">
              <w:rPr>
                <w:lang w:val="ru-RU" w:bidi="ru-RU"/>
              </w:rPr>
              <w:t xml:space="preserve">Автомобиль: Peugeot </w:t>
            </w:r>
            <w:r w:rsidRPr="007C3081">
              <w:rPr>
                <w:noProof/>
                <w:lang w:val="ru-RU" w:bidi="ru-RU"/>
              </w:rPr>
              <w:t>Peugeot 3008</w:t>
            </w:r>
          </w:p>
          <w:p w14:paraId="56FA19F6" w14:textId="77777777" w:rsidR="007E5419" w:rsidRPr="00A22932" w:rsidRDefault="007E5419" w:rsidP="00446686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A22932">
              <w:rPr>
                <w:lang w:val="ru-RU" w:bidi="ru-RU"/>
              </w:rPr>
              <w:t>Выполнено: замена моторного масла и фильтров, компьютерная диагностика электронных систем, проверка ходовой части и обновление ПО мультимедийной системы.</w:t>
            </w:r>
          </w:p>
          <w:p w14:paraId="53C2CA55" w14:textId="77777777" w:rsidR="007E5419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Общая стоимость выполненных работ и запчастей составила </w:t>
            </w:r>
            <w:r w:rsidRPr="007C3081">
              <w:rPr>
                <w:noProof/>
                <w:lang w:val="ru-RU" w:bidi="ru-RU"/>
              </w:rPr>
              <w:t>12400</w:t>
            </w:r>
            <w:r>
              <w:rPr>
                <w:lang w:val="ru-RU" w:bidi="ru-RU"/>
              </w:rPr>
              <w:t xml:space="preserve"> </w:t>
            </w:r>
            <w:r w:rsidRPr="00217513">
              <w:rPr>
                <w:lang w:val="ru-RU" w:bidi="ru-RU"/>
              </w:rPr>
              <w:t xml:space="preserve">рублей. </w:t>
            </w:r>
          </w:p>
          <w:p w14:paraId="72D90228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Рады сообщить, что на Вашем бонусном счете накоплено </w:t>
            </w:r>
            <w:r w:rsidRPr="007C3081">
              <w:rPr>
                <w:noProof/>
                <w:lang w:val="ru-RU" w:bidi="ru-RU"/>
              </w:rPr>
              <w:t>300</w:t>
            </w:r>
            <w:r>
              <w:rPr>
                <w:lang w:val="ru-RU" w:bidi="ru-RU"/>
              </w:rPr>
              <w:t xml:space="preserve"> </w:t>
            </w:r>
            <w:r w:rsidRPr="00217513">
              <w:rPr>
                <w:lang w:val="ru-RU" w:bidi="ru-RU"/>
              </w:rPr>
              <w:t>баллов. Вы можете использовать их для частичной или полной оплаты следующего визита в наш сервис.</w:t>
            </w:r>
          </w:p>
          <w:p w14:paraId="0A34AC39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>Ваш автомобиль полностью готов к выдаче и прошел контроль качества. Просим забрать его в удобное для Вас время работы центра (ежедневно с 08:00 до 22:00).</w:t>
            </w:r>
          </w:p>
          <w:p w14:paraId="21BFCB91" w14:textId="77777777" w:rsidR="007E5419" w:rsidRPr="00217513" w:rsidRDefault="007E5419" w:rsidP="00217513">
            <w:pPr>
              <w:pStyle w:val="1"/>
              <w:framePr w:hSpace="0" w:wrap="auto" w:vAnchor="margin" w:xAlign="left" w:yAlign="inline"/>
              <w:spacing w:before="840"/>
              <w:rPr>
                <w:lang w:val="ru-RU"/>
              </w:rPr>
            </w:pPr>
            <w:r w:rsidRPr="00217513">
              <w:rPr>
                <w:rStyle w:val="qwen-markdown-text"/>
                <w:sz w:val="24"/>
                <w:szCs w:val="24"/>
                <w:lang w:val="ru-RU"/>
              </w:rPr>
              <w:t>С уважением,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Руководитель сервисной службы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ООО «Пежо Моторс»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Алексей Смирнов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i/>
                <w:iCs/>
                <w:sz w:val="24"/>
                <w:szCs w:val="24"/>
                <w:lang w:val="ru-RU"/>
              </w:rPr>
              <w:t>Телефон для справок: +7 (800) 100-00-00</w:t>
            </w:r>
          </w:p>
        </w:tc>
      </w:tr>
    </w:tbl>
    <w:p w14:paraId="25B36569" w14:textId="77777777" w:rsidR="007E5419" w:rsidRDefault="007E5419" w:rsidP="000E7E1B">
      <w:pPr>
        <w:framePr w:hSpace="0" w:wrap="auto" w:vAnchor="margin" w:xAlign="left" w:yAlign="inline"/>
        <w:rPr>
          <w:noProof/>
          <w:lang w:val="ru-RU" w:bidi="ru-RU"/>
        </w:rPr>
        <w:sectPr w:rsidR="007E5419" w:rsidSect="007E5419">
          <w:headerReference w:type="even" r:id="rId30"/>
          <w:headerReference w:type="default" r:id="rId31"/>
          <w:footerReference w:type="even" r:id="rId32"/>
          <w:footerReference w:type="default" r:id="rId33"/>
          <w:headerReference w:type="first" r:id="rId34"/>
          <w:footerReference w:type="first" r:id="rId35"/>
          <w:pgSz w:w="11907" w:h="16839" w:code="9"/>
          <w:pgMar w:top="432" w:right="0" w:bottom="720" w:left="0" w:header="0" w:footer="0" w:gutter="0"/>
          <w:pgBorders w:display="notFirstPage" w:offsetFrom="page">
            <w:right w:val="threeDEmboss" w:sz="48" w:space="24" w:color="005893" w:themeColor="accent1" w:themeShade="80"/>
          </w:pgBorders>
          <w:pgNumType w:start="1"/>
          <w:cols w:space="720"/>
          <w:docGrid w:linePitch="360"/>
        </w:sectPr>
      </w:pPr>
      <w:r w:rsidRPr="00A6455B">
        <w:rPr>
          <w:noProof/>
          <w:lang w:val="ru-RU" w:bidi="ru-RU"/>
        </w:rPr>
        <w:t xml:space="preserve">   </w:t>
      </w:r>
    </w:p>
    <w:tbl>
      <w:tblPr>
        <w:tblpPr w:leftFromText="180" w:rightFromText="180" w:vertAnchor="text" w:tblpX="1051" w:tblpY="528"/>
        <w:tblW w:w="0" w:type="auto"/>
        <w:tblLook w:val="0000" w:firstRow="0" w:lastRow="0" w:firstColumn="0" w:lastColumn="0" w:noHBand="0" w:noVBand="0"/>
      </w:tblPr>
      <w:tblGrid>
        <w:gridCol w:w="3969"/>
        <w:gridCol w:w="2694"/>
        <w:gridCol w:w="4448"/>
      </w:tblGrid>
      <w:tr w:rsidR="007E5419" w:rsidRPr="00A857DA" w14:paraId="218A1255" w14:textId="77777777" w:rsidTr="009E139C">
        <w:trPr>
          <w:trHeight w:val="1418"/>
        </w:trPr>
        <w:tc>
          <w:tcPr>
            <w:tcW w:w="3969" w:type="dxa"/>
            <w:vAlign w:val="bottom"/>
          </w:tcPr>
          <w:p w14:paraId="6E46458F" w14:textId="77777777" w:rsidR="007E5419" w:rsidRPr="00A6455B" w:rsidRDefault="007E5419" w:rsidP="009E139C">
            <w:pPr>
              <w:pStyle w:val="3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959305209"/>
                <w:placeholder>
                  <w:docPart w:val="C63AD750B9B340E7A1D6BEC717776140"/>
                </w:placeholder>
                <w15:appearance w15:val="hidden"/>
              </w:sdtPr>
              <w:sdtContent>
                <w:r w:rsidRPr="00A857DA">
                  <w:rPr>
                    <w:rStyle w:val="qwen-markdown-text"/>
                    <w:b w:val="0"/>
                    <w:bCs/>
                    <w:lang w:val="ru-RU"/>
                  </w:rPr>
                  <w:t>ООО «Пежо Моторс»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18E765AE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658960473"/>
                <w:placeholder>
                  <w:docPart w:val="56858F4B3DF54C11ACA4A7D1BB1D9A67"/>
                </w:placeholder>
                <w15:appearance w15:val="hidden"/>
              </w:sdtPr>
              <w:sdtContent>
                <w:r w:rsidRPr="00A22932">
                  <w:rPr>
                    <w:lang w:val="ru-RU"/>
                  </w:rPr>
                  <w:t>ул. Урицкого, 39, Ульяновск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</w:tc>
        <w:tc>
          <w:tcPr>
            <w:tcW w:w="2694" w:type="dxa"/>
            <w:vAlign w:val="bottom"/>
          </w:tcPr>
          <w:p w14:paraId="003478E4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</w:tc>
        <w:tc>
          <w:tcPr>
            <w:tcW w:w="4448" w:type="dxa"/>
            <w:vAlign w:val="bottom"/>
          </w:tcPr>
          <w:p w14:paraId="780E6A89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  <w:p w14:paraId="5C1A1450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ind w:left="-672" w:firstLine="672"/>
              <w:rPr>
                <w:lang w:val="ru-RU"/>
              </w:rPr>
            </w:pPr>
            <w:sdt>
              <w:sdtPr>
                <w:rPr>
                  <w:lang w:val="ru-RU"/>
                </w:rPr>
                <w:id w:val="-512145736"/>
                <w:placeholder>
                  <w:docPart w:val="8329F870D20A423C98B4C450807EB25F"/>
                </w:placeholder>
                <w:showingPlcHdr/>
                <w15:appearance w15:val="hidden"/>
              </w:sdtPr>
              <w:sdtContent>
                <w:r w:rsidRPr="00A6455B">
                  <w:rPr>
                    <w:lang w:val="ru-RU" w:bidi="ru-RU"/>
                  </w:rPr>
                  <w:t>Телефон: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  <w:sdt>
              <w:sdtPr>
                <w:rPr>
                  <w:lang w:val="ru-RU"/>
                </w:rPr>
                <w:id w:val="1150330398"/>
                <w:placeholder>
                  <w:docPart w:val="8D3614FDD0264556A18D16BA98EF5581"/>
                </w:placeholder>
                <w15:appearance w15:val="hidden"/>
              </w:sdtPr>
              <w:sdtContent>
                <w:r w:rsidRPr="00A857DA">
                  <w:rPr>
                    <w:sz w:val="20"/>
                    <w:szCs w:val="18"/>
                    <w:lang w:val="ru-RU"/>
                  </w:rPr>
                  <w:t>+7 (800) 100-00-00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6F8A23BE" w14:textId="77777777" w:rsidR="007E5419" w:rsidRPr="00A6455B" w:rsidRDefault="007E5419" w:rsidP="009E139C">
            <w:pPr>
              <w:pStyle w:val="af"/>
              <w:framePr w:hSpace="0" w:wrap="auto" w:vAnchor="margin" w:xAlign="left" w:yAlign="inline"/>
              <w:rPr>
                <w:lang w:val="ru-RU"/>
              </w:rPr>
            </w:pPr>
            <w:proofErr w:type="spellStart"/>
            <w:r>
              <w:rPr>
                <w:rStyle w:val="qwen-markdown-text"/>
                <w:b/>
                <w:bCs/>
              </w:rPr>
              <w:t>Алексей</w:t>
            </w:r>
            <w:proofErr w:type="spellEnd"/>
            <w:r>
              <w:rPr>
                <w:rStyle w:val="qwen-markdown-text"/>
                <w:b/>
                <w:bCs/>
              </w:rPr>
              <w:t xml:space="preserve"> </w:t>
            </w:r>
            <w:proofErr w:type="spellStart"/>
            <w:r>
              <w:rPr>
                <w:rStyle w:val="qwen-markdown-text"/>
                <w:b/>
                <w:bCs/>
              </w:rPr>
              <w:t>Смирнов</w:t>
            </w:r>
            <w:proofErr w:type="spellEnd"/>
          </w:p>
        </w:tc>
      </w:tr>
      <w:tr w:rsidR="007E5419" w:rsidRPr="00A857DA" w14:paraId="5B1D57E5" w14:textId="77777777" w:rsidTr="009E139C">
        <w:trPr>
          <w:trHeight w:val="2016"/>
        </w:trPr>
        <w:tc>
          <w:tcPr>
            <w:tcW w:w="3969" w:type="dxa"/>
            <w:vAlign w:val="bottom"/>
          </w:tcPr>
          <w:p w14:paraId="48EE0658" w14:textId="77777777" w:rsidR="007E5419" w:rsidRPr="00A857DA" w:rsidRDefault="007E5419" w:rsidP="009E139C">
            <w:pPr>
              <w:pStyle w:val="3"/>
              <w:framePr w:hSpace="0" w:wrap="auto" w:vAnchor="margin" w:xAlign="left" w:yAlign="inline"/>
            </w:pPr>
          </w:p>
        </w:tc>
        <w:tc>
          <w:tcPr>
            <w:tcW w:w="2694" w:type="dxa"/>
            <w:vAlign w:val="bottom"/>
          </w:tcPr>
          <w:p w14:paraId="6E763209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</w:tc>
        <w:tc>
          <w:tcPr>
            <w:tcW w:w="4448" w:type="dxa"/>
          </w:tcPr>
          <w:p w14:paraId="476A7BD4" w14:textId="77777777" w:rsidR="007E5419" w:rsidRPr="00A6455B" w:rsidRDefault="007E5419" w:rsidP="009E139C">
            <w:pPr>
              <w:pStyle w:val="af"/>
              <w:framePr w:hSpace="0" w:wrap="auto" w:vAnchor="margin" w:xAlign="left" w:yAlign="inline"/>
              <w:jc w:val="right"/>
              <w:rPr>
                <w:lang w:val="ru-RU"/>
              </w:rPr>
            </w:pPr>
          </w:p>
        </w:tc>
      </w:tr>
    </w:tbl>
    <w:tbl>
      <w:tblPr>
        <w:tblpPr w:leftFromText="180" w:rightFromText="180" w:vertAnchor="text" w:tblpX="1054" w:tblpY="3192"/>
        <w:tblW w:w="0" w:type="auto"/>
        <w:tblLook w:val="0000" w:firstRow="0" w:lastRow="0" w:firstColumn="0" w:lastColumn="0" w:noHBand="0" w:noVBand="0"/>
      </w:tblPr>
      <w:tblGrid>
        <w:gridCol w:w="3960"/>
        <w:gridCol w:w="6251"/>
      </w:tblGrid>
      <w:tr w:rsidR="007E5419" w:rsidRPr="001A7FEC" w14:paraId="76A4B6EF" w14:textId="77777777" w:rsidTr="007F6598">
        <w:trPr>
          <w:trHeight w:val="1616"/>
        </w:trPr>
        <w:tc>
          <w:tcPr>
            <w:tcW w:w="3960" w:type="dxa"/>
            <w:tcBorders>
              <w:bottom w:val="single" w:sz="24" w:space="0" w:color="2664B0" w:themeColor="accent3"/>
            </w:tcBorders>
          </w:tcPr>
          <w:p w14:paraId="0FC1CAE7" w14:textId="77777777" w:rsidR="007E5419" w:rsidRPr="00A6455B" w:rsidRDefault="007E5419" w:rsidP="00D50606">
            <w:pPr>
              <w:pStyle w:val="3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1092738703"/>
                <w:placeholder>
                  <w:docPart w:val="5D235C94EF4643E08908CCF1B01A8919"/>
                </w:placeholder>
                <w15:appearance w15:val="hidden"/>
              </w:sdtPr>
              <w:sdtContent>
                <w:r>
                  <w:rPr>
                    <w:noProof/>
                    <w:lang w:val="ru-RU"/>
                  </w:rPr>
                  <w:t>Клиенту компании</w:t>
                </w:r>
                <w:r>
                  <w:rPr>
                    <w:lang w:val="ru-RU"/>
                  </w:rPr>
                  <w:t xml:space="preserve"> 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1891CA2D" w14:textId="77777777" w:rsidR="007E5419" w:rsidRPr="00292D42" w:rsidRDefault="007E5419" w:rsidP="00292D42">
            <w:pPr>
              <w:pStyle w:val="2"/>
              <w:framePr w:hSpace="0" w:wrap="auto" w:vAnchor="margin" w:xAlign="left" w:yAlign="inline"/>
              <w:rPr>
                <w:noProof/>
                <w:lang w:val="ru-RU" w:bidi="ru-RU"/>
              </w:rPr>
            </w:pPr>
            <w:sdt>
              <w:sdtPr>
                <w:rPr>
                  <w:noProof/>
                  <w:lang w:val="ru-RU"/>
                </w:rPr>
                <w:id w:val="-2007278755"/>
                <w:placeholder>
                  <w:docPart w:val="F855B72702414A929B54E6B98DEA3AD5"/>
                </w:placeholder>
                <w15:appearance w15:val="hidden"/>
              </w:sdtPr>
              <w:sdtContent>
                <w:r w:rsidRPr="007C3081">
                  <w:rPr>
                    <w:noProof/>
                    <w:lang w:val="ru-RU"/>
                  </w:rPr>
                  <w:t>Давыдов Андрей Викторович</w:t>
                </w:r>
              </w:sdtContent>
            </w:sdt>
          </w:p>
        </w:tc>
        <w:tc>
          <w:tcPr>
            <w:tcW w:w="6251" w:type="dxa"/>
          </w:tcPr>
          <w:p w14:paraId="2C05D40D" w14:textId="77777777" w:rsidR="007E5419" w:rsidRPr="00A6455B" w:rsidRDefault="007E5419" w:rsidP="00A857DA">
            <w:pPr>
              <w:pStyle w:val="3"/>
              <w:framePr w:hSpace="0" w:wrap="auto" w:vAnchor="margin" w:xAlign="left" w:yAlign="inline"/>
              <w:rPr>
                <w:noProof/>
                <w:lang w:val="ru-RU"/>
              </w:rPr>
            </w:pPr>
            <w:r w:rsidRPr="00A6455B">
              <w:rPr>
                <w:lang w:val="ru-RU" w:bidi="ru-RU"/>
              </w:rPr>
              <w:t xml:space="preserve"> </w:t>
            </w:r>
          </w:p>
        </w:tc>
      </w:tr>
      <w:tr w:rsidR="007E5419" w:rsidRPr="001A7FEC" w14:paraId="1B16970D" w14:textId="77777777" w:rsidTr="007F6598">
        <w:trPr>
          <w:trHeight w:val="6707"/>
        </w:trPr>
        <w:tc>
          <w:tcPr>
            <w:tcW w:w="10211" w:type="dxa"/>
            <w:gridSpan w:val="2"/>
            <w:tcBorders>
              <w:top w:val="single" w:sz="24" w:space="0" w:color="2664B0" w:themeColor="accent3"/>
            </w:tcBorders>
          </w:tcPr>
          <w:p w14:paraId="280AE237" w14:textId="77777777" w:rsidR="007E5419" w:rsidRPr="00A6455B" w:rsidRDefault="007E5419" w:rsidP="00D50606">
            <w:pPr>
              <w:pStyle w:val="1"/>
              <w:framePr w:hSpace="0" w:wrap="auto" w:vAnchor="margin" w:xAlign="left" w:yAlign="inline"/>
              <w:jc w:val="right"/>
              <w:rPr>
                <w:bCs/>
                <w:lang w:val="ru-RU"/>
              </w:rPr>
            </w:pPr>
          </w:p>
          <w:p w14:paraId="44952754" w14:textId="77777777" w:rsidR="007E5419" w:rsidRPr="00217513" w:rsidRDefault="007E5419" w:rsidP="00D50606">
            <w:pPr>
              <w:pStyle w:val="1"/>
              <w:framePr w:hSpace="0" w:wrap="auto" w:vAnchor="margin" w:xAlign="left" w:yAlign="inline"/>
              <w:jc w:val="right"/>
              <w:rPr>
                <w:lang w:val="ru-RU"/>
              </w:rPr>
            </w:pPr>
            <w:r>
              <w:rPr>
                <w:lang w:val="ru-RU"/>
              </w:rPr>
              <w:t>18 октября 2026 г.</w:t>
            </w:r>
          </w:p>
          <w:p w14:paraId="2912A911" w14:textId="77777777" w:rsidR="007E5419" w:rsidRPr="00A6455B" w:rsidRDefault="007E5419" w:rsidP="00D50606">
            <w:pPr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1158961750"/>
                <w:placeholder>
                  <w:docPart w:val="C4F3FE518D9848C896EC7E8225EC6240"/>
                </w:placeholder>
                <w15:appearance w15:val="hidden"/>
              </w:sdtPr>
              <w:sdtContent>
                <w:r w:rsidRPr="00217513">
                  <w:rPr>
                    <w:rStyle w:val="qwen-markdown-text"/>
                    <w:b/>
                    <w:bCs/>
                    <w:lang w:val="ru-RU"/>
                  </w:rPr>
                  <w:t>Уважаем</w:t>
                </w:r>
                <w:r w:rsidRPr="007C3081">
                  <w:rPr>
                    <w:b/>
                    <w:bCs/>
                    <w:noProof/>
                    <w:lang w:val="ru-RU"/>
                  </w:rPr>
                  <w:t>ый</w:t>
                </w:r>
                <w:r>
                  <w:rPr>
                    <w:rStyle w:val="qwen-markdown-text"/>
                    <w:b/>
                    <w:bCs/>
                    <w:lang w:val="ru-RU"/>
                  </w:rPr>
                  <w:t xml:space="preserve"> </w:t>
                </w:r>
                <w:r w:rsidRPr="007C3081">
                  <w:rPr>
                    <w:b/>
                    <w:bCs/>
                    <w:noProof/>
                    <w:lang w:val="ru-RU"/>
                  </w:rPr>
                  <w:t>Давыдов Андрей Викторович</w:t>
                </w:r>
                <w:r w:rsidRPr="00217513">
                  <w:rPr>
                    <w:rStyle w:val="qwen-markdown-text"/>
                    <w:b/>
                    <w:bCs/>
                    <w:lang w:val="ru-RU"/>
                  </w:rPr>
                  <w:t>!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4BECCC10" w14:textId="77777777" w:rsidR="007E5419" w:rsidRPr="00A6455B" w:rsidRDefault="007E5419" w:rsidP="00D50606">
            <w:pPr>
              <w:framePr w:hSpace="0" w:wrap="auto" w:vAnchor="margin" w:xAlign="left" w:yAlign="inline"/>
              <w:rPr>
                <w:lang w:val="ru-RU"/>
              </w:rPr>
            </w:pPr>
          </w:p>
          <w:p w14:paraId="565D6850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/>
              </w:rPr>
            </w:pPr>
            <w:r w:rsidRPr="00217513">
              <w:rPr>
                <w:rStyle w:val="qwen-markdown-text"/>
                <w:lang w:val="ru-RU"/>
              </w:rPr>
              <w:t>Сообщаем Вам, что плановые технические работы и диагностика Вашего автомобиля успешно завершены в нашем сервисном центре, расположенном по адресу:</w:t>
            </w:r>
            <w:r>
              <w:rPr>
                <w:rStyle w:val="qwen-markdown-text"/>
                <w:lang w:val="ru-RU"/>
              </w:rPr>
              <w:t xml:space="preserve"> </w:t>
            </w:r>
            <w:r w:rsidRPr="007C3081">
              <w:rPr>
                <w:noProof/>
                <w:lang w:val="ru-RU"/>
              </w:rPr>
              <w:t>ул. Урицкого, 39, Ульяновск</w:t>
            </w:r>
            <w:r w:rsidRPr="00217513">
              <w:rPr>
                <w:rStyle w:val="qwen-markdown-text"/>
                <w:lang w:val="ru-RU"/>
              </w:rPr>
              <w:t>.</w:t>
            </w:r>
          </w:p>
          <w:p w14:paraId="5877B17C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>Детали выполненных работ:</w:t>
            </w:r>
          </w:p>
          <w:p w14:paraId="02E0B585" w14:textId="77777777" w:rsidR="007E5419" w:rsidRPr="00217513" w:rsidRDefault="007E5419" w:rsidP="00217513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Номер Вашего заказ-наряда: </w:t>
            </w:r>
            <w:r w:rsidRPr="007C3081">
              <w:rPr>
                <w:noProof/>
                <w:lang w:val="ru-RU" w:bidi="ru-RU"/>
              </w:rPr>
              <w:t>1005</w:t>
            </w:r>
          </w:p>
          <w:p w14:paraId="01A07022" w14:textId="77777777" w:rsidR="007E5419" w:rsidRDefault="007E5419" w:rsidP="00446686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A22932">
              <w:rPr>
                <w:lang w:val="ru-RU" w:bidi="ru-RU"/>
              </w:rPr>
              <w:t xml:space="preserve">Автомобиль: Peugeot </w:t>
            </w:r>
            <w:r w:rsidRPr="007C3081">
              <w:rPr>
                <w:noProof/>
                <w:lang w:val="ru-RU" w:bidi="ru-RU"/>
              </w:rPr>
              <w:t>Peugeot 5008</w:t>
            </w:r>
          </w:p>
          <w:p w14:paraId="02FA8068" w14:textId="77777777" w:rsidR="007E5419" w:rsidRPr="00A22932" w:rsidRDefault="007E5419" w:rsidP="00446686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A22932">
              <w:rPr>
                <w:lang w:val="ru-RU" w:bidi="ru-RU"/>
              </w:rPr>
              <w:t>Выполнено: замена моторного масла и фильтров, компьютерная диагностика электронных систем, проверка ходовой части и обновление ПО мультимедийной системы.</w:t>
            </w:r>
          </w:p>
          <w:p w14:paraId="5F1CB4CB" w14:textId="77777777" w:rsidR="007E5419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Общая стоимость выполненных работ и запчастей составила </w:t>
            </w:r>
            <w:r w:rsidRPr="007C3081">
              <w:rPr>
                <w:noProof/>
                <w:lang w:val="ru-RU" w:bidi="ru-RU"/>
              </w:rPr>
              <w:t>31000</w:t>
            </w:r>
            <w:r>
              <w:rPr>
                <w:lang w:val="ru-RU" w:bidi="ru-RU"/>
              </w:rPr>
              <w:t xml:space="preserve"> </w:t>
            </w:r>
            <w:r w:rsidRPr="00217513">
              <w:rPr>
                <w:lang w:val="ru-RU" w:bidi="ru-RU"/>
              </w:rPr>
              <w:t xml:space="preserve">рублей. </w:t>
            </w:r>
          </w:p>
          <w:p w14:paraId="6B50C477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Рады сообщить, что на Вашем бонусном счете накоплено </w:t>
            </w:r>
            <w:r w:rsidRPr="007C3081">
              <w:rPr>
                <w:noProof/>
                <w:lang w:val="ru-RU" w:bidi="ru-RU"/>
              </w:rPr>
              <w:t>1200</w:t>
            </w:r>
            <w:r>
              <w:rPr>
                <w:lang w:val="ru-RU" w:bidi="ru-RU"/>
              </w:rPr>
              <w:t xml:space="preserve"> </w:t>
            </w:r>
            <w:r w:rsidRPr="00217513">
              <w:rPr>
                <w:lang w:val="ru-RU" w:bidi="ru-RU"/>
              </w:rPr>
              <w:t>баллов. Вы можете использовать их для частичной или полной оплаты следующего визита в наш сервис.</w:t>
            </w:r>
          </w:p>
          <w:p w14:paraId="148E01CB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>Ваш автомобиль полностью готов к выдаче и прошел контроль качества. Просим забрать его в удобное для Вас время работы центра (ежедневно с 08:00 до 22:00).</w:t>
            </w:r>
          </w:p>
          <w:p w14:paraId="26E78644" w14:textId="77777777" w:rsidR="007E5419" w:rsidRPr="00217513" w:rsidRDefault="007E5419" w:rsidP="00217513">
            <w:pPr>
              <w:pStyle w:val="1"/>
              <w:framePr w:hSpace="0" w:wrap="auto" w:vAnchor="margin" w:xAlign="left" w:yAlign="inline"/>
              <w:spacing w:before="840"/>
              <w:rPr>
                <w:lang w:val="ru-RU"/>
              </w:rPr>
            </w:pPr>
            <w:r w:rsidRPr="00217513">
              <w:rPr>
                <w:rStyle w:val="qwen-markdown-text"/>
                <w:sz w:val="24"/>
                <w:szCs w:val="24"/>
                <w:lang w:val="ru-RU"/>
              </w:rPr>
              <w:t>С уважением,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Руководитель сервисной службы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ООО «Пежо Моторс»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Алексей Смирнов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i/>
                <w:iCs/>
                <w:sz w:val="24"/>
                <w:szCs w:val="24"/>
                <w:lang w:val="ru-RU"/>
              </w:rPr>
              <w:t>Телефон для справок: +7 (800) 100-00-00</w:t>
            </w:r>
          </w:p>
        </w:tc>
      </w:tr>
    </w:tbl>
    <w:p w14:paraId="4CAD97FA" w14:textId="77777777" w:rsidR="007E5419" w:rsidRDefault="007E5419" w:rsidP="000E7E1B">
      <w:pPr>
        <w:framePr w:hSpace="0" w:wrap="auto" w:vAnchor="margin" w:xAlign="left" w:yAlign="inline"/>
        <w:rPr>
          <w:noProof/>
          <w:lang w:val="ru-RU" w:bidi="ru-RU"/>
        </w:rPr>
        <w:sectPr w:rsidR="007E5419" w:rsidSect="007E5419">
          <w:headerReference w:type="even" r:id="rId36"/>
          <w:headerReference w:type="default" r:id="rId37"/>
          <w:footerReference w:type="even" r:id="rId38"/>
          <w:footerReference w:type="default" r:id="rId39"/>
          <w:headerReference w:type="first" r:id="rId40"/>
          <w:footerReference w:type="first" r:id="rId41"/>
          <w:pgSz w:w="11907" w:h="16839" w:code="9"/>
          <w:pgMar w:top="432" w:right="0" w:bottom="720" w:left="0" w:header="0" w:footer="0" w:gutter="0"/>
          <w:pgBorders w:display="notFirstPage" w:offsetFrom="page">
            <w:right w:val="threeDEmboss" w:sz="48" w:space="24" w:color="005893" w:themeColor="accent1" w:themeShade="80"/>
          </w:pgBorders>
          <w:pgNumType w:start="1"/>
          <w:cols w:space="720"/>
          <w:docGrid w:linePitch="360"/>
        </w:sectPr>
      </w:pPr>
      <w:r w:rsidRPr="00A6455B">
        <w:rPr>
          <w:noProof/>
          <w:lang w:val="ru-RU" w:bidi="ru-RU"/>
        </w:rPr>
        <w:t xml:space="preserve">   </w:t>
      </w:r>
    </w:p>
    <w:tbl>
      <w:tblPr>
        <w:tblpPr w:leftFromText="180" w:rightFromText="180" w:vertAnchor="text" w:tblpX="1051" w:tblpY="528"/>
        <w:tblW w:w="0" w:type="auto"/>
        <w:tblLook w:val="0000" w:firstRow="0" w:lastRow="0" w:firstColumn="0" w:lastColumn="0" w:noHBand="0" w:noVBand="0"/>
      </w:tblPr>
      <w:tblGrid>
        <w:gridCol w:w="3969"/>
        <w:gridCol w:w="2694"/>
        <w:gridCol w:w="4448"/>
      </w:tblGrid>
      <w:tr w:rsidR="007E5419" w:rsidRPr="00A857DA" w14:paraId="162D9BF6" w14:textId="77777777" w:rsidTr="009E139C">
        <w:trPr>
          <w:trHeight w:val="1418"/>
        </w:trPr>
        <w:tc>
          <w:tcPr>
            <w:tcW w:w="3969" w:type="dxa"/>
            <w:vAlign w:val="bottom"/>
          </w:tcPr>
          <w:p w14:paraId="3AAC2BE3" w14:textId="77777777" w:rsidR="007E5419" w:rsidRPr="00A6455B" w:rsidRDefault="007E5419" w:rsidP="009E139C">
            <w:pPr>
              <w:pStyle w:val="3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-1754119751"/>
                <w:placeholder>
                  <w:docPart w:val="784D6400499B48D19F979BC9A6F7BD50"/>
                </w:placeholder>
                <w15:appearance w15:val="hidden"/>
              </w:sdtPr>
              <w:sdtContent>
                <w:r w:rsidRPr="00A857DA">
                  <w:rPr>
                    <w:rStyle w:val="qwen-markdown-text"/>
                    <w:b w:val="0"/>
                    <w:bCs/>
                    <w:lang w:val="ru-RU"/>
                  </w:rPr>
                  <w:t>ООО «Пежо Моторс»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7A1C63AD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-1334833868"/>
                <w:placeholder>
                  <w:docPart w:val="141E40205C8545F399AEDE748FAE67F8"/>
                </w:placeholder>
                <w15:appearance w15:val="hidden"/>
              </w:sdtPr>
              <w:sdtContent>
                <w:r w:rsidRPr="00A22932">
                  <w:rPr>
                    <w:lang w:val="ru-RU"/>
                  </w:rPr>
                  <w:t>ул. Урицкого, 39, Ульяновск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</w:tc>
        <w:tc>
          <w:tcPr>
            <w:tcW w:w="2694" w:type="dxa"/>
            <w:vAlign w:val="bottom"/>
          </w:tcPr>
          <w:p w14:paraId="2E28D73D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</w:tc>
        <w:tc>
          <w:tcPr>
            <w:tcW w:w="4448" w:type="dxa"/>
            <w:vAlign w:val="bottom"/>
          </w:tcPr>
          <w:p w14:paraId="6FD60E82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  <w:p w14:paraId="01F778C8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ind w:left="-672" w:firstLine="672"/>
              <w:rPr>
                <w:lang w:val="ru-RU"/>
              </w:rPr>
            </w:pPr>
            <w:sdt>
              <w:sdtPr>
                <w:rPr>
                  <w:lang w:val="ru-RU"/>
                </w:rPr>
                <w:id w:val="-1093074811"/>
                <w:placeholder>
                  <w:docPart w:val="76F97E495F2C4F6CAD07053D22B986E9"/>
                </w:placeholder>
                <w:showingPlcHdr/>
                <w15:appearance w15:val="hidden"/>
              </w:sdtPr>
              <w:sdtContent>
                <w:r w:rsidRPr="00A6455B">
                  <w:rPr>
                    <w:lang w:val="ru-RU" w:bidi="ru-RU"/>
                  </w:rPr>
                  <w:t>Телефон: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  <w:sdt>
              <w:sdtPr>
                <w:rPr>
                  <w:lang w:val="ru-RU"/>
                </w:rPr>
                <w:id w:val="902407961"/>
                <w:placeholder>
                  <w:docPart w:val="4E56DCDC41DF49E5B885E8460A009E48"/>
                </w:placeholder>
                <w15:appearance w15:val="hidden"/>
              </w:sdtPr>
              <w:sdtContent>
                <w:r w:rsidRPr="00A857DA">
                  <w:rPr>
                    <w:sz w:val="20"/>
                    <w:szCs w:val="18"/>
                    <w:lang w:val="ru-RU"/>
                  </w:rPr>
                  <w:t>+7 (800) 100-00-00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0DE14556" w14:textId="77777777" w:rsidR="007E5419" w:rsidRPr="00A6455B" w:rsidRDefault="007E5419" w:rsidP="009E139C">
            <w:pPr>
              <w:pStyle w:val="af"/>
              <w:framePr w:hSpace="0" w:wrap="auto" w:vAnchor="margin" w:xAlign="left" w:yAlign="inline"/>
              <w:rPr>
                <w:lang w:val="ru-RU"/>
              </w:rPr>
            </w:pPr>
            <w:proofErr w:type="spellStart"/>
            <w:r>
              <w:rPr>
                <w:rStyle w:val="qwen-markdown-text"/>
                <w:b/>
                <w:bCs/>
              </w:rPr>
              <w:t>Алексей</w:t>
            </w:r>
            <w:proofErr w:type="spellEnd"/>
            <w:r>
              <w:rPr>
                <w:rStyle w:val="qwen-markdown-text"/>
                <w:b/>
                <w:bCs/>
              </w:rPr>
              <w:t xml:space="preserve"> </w:t>
            </w:r>
            <w:proofErr w:type="spellStart"/>
            <w:r>
              <w:rPr>
                <w:rStyle w:val="qwen-markdown-text"/>
                <w:b/>
                <w:bCs/>
              </w:rPr>
              <w:t>Смирнов</w:t>
            </w:r>
            <w:proofErr w:type="spellEnd"/>
          </w:p>
        </w:tc>
      </w:tr>
      <w:tr w:rsidR="007E5419" w:rsidRPr="00A857DA" w14:paraId="10F83D1B" w14:textId="77777777" w:rsidTr="009E139C">
        <w:trPr>
          <w:trHeight w:val="2016"/>
        </w:trPr>
        <w:tc>
          <w:tcPr>
            <w:tcW w:w="3969" w:type="dxa"/>
            <w:vAlign w:val="bottom"/>
          </w:tcPr>
          <w:p w14:paraId="6EC4DAD2" w14:textId="77777777" w:rsidR="007E5419" w:rsidRPr="00A857DA" w:rsidRDefault="007E5419" w:rsidP="009E139C">
            <w:pPr>
              <w:pStyle w:val="3"/>
              <w:framePr w:hSpace="0" w:wrap="auto" w:vAnchor="margin" w:xAlign="left" w:yAlign="inline"/>
            </w:pPr>
          </w:p>
        </w:tc>
        <w:tc>
          <w:tcPr>
            <w:tcW w:w="2694" w:type="dxa"/>
            <w:vAlign w:val="bottom"/>
          </w:tcPr>
          <w:p w14:paraId="110B9BCF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</w:tc>
        <w:tc>
          <w:tcPr>
            <w:tcW w:w="4448" w:type="dxa"/>
          </w:tcPr>
          <w:p w14:paraId="05650EDF" w14:textId="77777777" w:rsidR="007E5419" w:rsidRPr="00A6455B" w:rsidRDefault="007E5419" w:rsidP="009E139C">
            <w:pPr>
              <w:pStyle w:val="af"/>
              <w:framePr w:hSpace="0" w:wrap="auto" w:vAnchor="margin" w:xAlign="left" w:yAlign="inline"/>
              <w:jc w:val="right"/>
              <w:rPr>
                <w:lang w:val="ru-RU"/>
              </w:rPr>
            </w:pPr>
          </w:p>
        </w:tc>
      </w:tr>
    </w:tbl>
    <w:tbl>
      <w:tblPr>
        <w:tblpPr w:leftFromText="180" w:rightFromText="180" w:vertAnchor="text" w:tblpX="1054" w:tblpY="3192"/>
        <w:tblW w:w="0" w:type="auto"/>
        <w:tblLook w:val="0000" w:firstRow="0" w:lastRow="0" w:firstColumn="0" w:lastColumn="0" w:noHBand="0" w:noVBand="0"/>
      </w:tblPr>
      <w:tblGrid>
        <w:gridCol w:w="3960"/>
        <w:gridCol w:w="6251"/>
      </w:tblGrid>
      <w:tr w:rsidR="007E5419" w:rsidRPr="001A7FEC" w14:paraId="5876332F" w14:textId="77777777" w:rsidTr="007F6598">
        <w:trPr>
          <w:trHeight w:val="1616"/>
        </w:trPr>
        <w:tc>
          <w:tcPr>
            <w:tcW w:w="3960" w:type="dxa"/>
            <w:tcBorders>
              <w:bottom w:val="single" w:sz="24" w:space="0" w:color="2664B0" w:themeColor="accent3"/>
            </w:tcBorders>
          </w:tcPr>
          <w:p w14:paraId="1E4D0236" w14:textId="77777777" w:rsidR="007E5419" w:rsidRPr="00A6455B" w:rsidRDefault="007E5419" w:rsidP="00D50606">
            <w:pPr>
              <w:pStyle w:val="3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-1165620259"/>
                <w:placeholder>
                  <w:docPart w:val="FAE36713543D467985C9F406EA1CE40B"/>
                </w:placeholder>
                <w15:appearance w15:val="hidden"/>
              </w:sdtPr>
              <w:sdtContent>
                <w:r>
                  <w:rPr>
                    <w:noProof/>
                    <w:lang w:val="ru-RU"/>
                  </w:rPr>
                  <w:t>Клиенту компании</w:t>
                </w:r>
                <w:r>
                  <w:rPr>
                    <w:lang w:val="ru-RU"/>
                  </w:rPr>
                  <w:t xml:space="preserve"> 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0B5A9D73" w14:textId="77777777" w:rsidR="007E5419" w:rsidRPr="00292D42" w:rsidRDefault="007E5419" w:rsidP="00292D42">
            <w:pPr>
              <w:pStyle w:val="2"/>
              <w:framePr w:hSpace="0" w:wrap="auto" w:vAnchor="margin" w:xAlign="left" w:yAlign="inline"/>
              <w:rPr>
                <w:noProof/>
                <w:lang w:val="ru-RU" w:bidi="ru-RU"/>
              </w:rPr>
            </w:pPr>
            <w:sdt>
              <w:sdtPr>
                <w:rPr>
                  <w:noProof/>
                  <w:lang w:val="ru-RU"/>
                </w:rPr>
                <w:id w:val="1541247071"/>
                <w:placeholder>
                  <w:docPart w:val="D2B93F482F3D41B0A6D08A78EBCD783E"/>
                </w:placeholder>
                <w15:appearance w15:val="hidden"/>
              </w:sdtPr>
              <w:sdtContent>
                <w:r w:rsidRPr="007C3081">
                  <w:rPr>
                    <w:noProof/>
                    <w:lang w:val="ru-RU"/>
                  </w:rPr>
                  <w:t>Егорова Наталья Сергеевна</w:t>
                </w:r>
              </w:sdtContent>
            </w:sdt>
          </w:p>
        </w:tc>
        <w:tc>
          <w:tcPr>
            <w:tcW w:w="6251" w:type="dxa"/>
          </w:tcPr>
          <w:p w14:paraId="2E56F15C" w14:textId="77777777" w:rsidR="007E5419" w:rsidRPr="00A6455B" w:rsidRDefault="007E5419" w:rsidP="00A857DA">
            <w:pPr>
              <w:pStyle w:val="3"/>
              <w:framePr w:hSpace="0" w:wrap="auto" w:vAnchor="margin" w:xAlign="left" w:yAlign="inline"/>
              <w:rPr>
                <w:noProof/>
                <w:lang w:val="ru-RU"/>
              </w:rPr>
            </w:pPr>
            <w:r w:rsidRPr="00A6455B">
              <w:rPr>
                <w:lang w:val="ru-RU" w:bidi="ru-RU"/>
              </w:rPr>
              <w:t xml:space="preserve"> </w:t>
            </w:r>
          </w:p>
        </w:tc>
      </w:tr>
      <w:tr w:rsidR="007E5419" w:rsidRPr="001A7FEC" w14:paraId="5AB2D964" w14:textId="77777777" w:rsidTr="007F6598">
        <w:trPr>
          <w:trHeight w:val="6707"/>
        </w:trPr>
        <w:tc>
          <w:tcPr>
            <w:tcW w:w="10211" w:type="dxa"/>
            <w:gridSpan w:val="2"/>
            <w:tcBorders>
              <w:top w:val="single" w:sz="24" w:space="0" w:color="2664B0" w:themeColor="accent3"/>
            </w:tcBorders>
          </w:tcPr>
          <w:p w14:paraId="499666F8" w14:textId="77777777" w:rsidR="007E5419" w:rsidRPr="00A6455B" w:rsidRDefault="007E5419" w:rsidP="00D50606">
            <w:pPr>
              <w:pStyle w:val="1"/>
              <w:framePr w:hSpace="0" w:wrap="auto" w:vAnchor="margin" w:xAlign="left" w:yAlign="inline"/>
              <w:jc w:val="right"/>
              <w:rPr>
                <w:bCs/>
                <w:lang w:val="ru-RU"/>
              </w:rPr>
            </w:pPr>
          </w:p>
          <w:p w14:paraId="29F90A38" w14:textId="77777777" w:rsidR="007E5419" w:rsidRPr="00217513" w:rsidRDefault="007E5419" w:rsidP="00D50606">
            <w:pPr>
              <w:pStyle w:val="1"/>
              <w:framePr w:hSpace="0" w:wrap="auto" w:vAnchor="margin" w:xAlign="left" w:yAlign="inline"/>
              <w:jc w:val="right"/>
              <w:rPr>
                <w:lang w:val="ru-RU"/>
              </w:rPr>
            </w:pPr>
            <w:r>
              <w:rPr>
                <w:lang w:val="ru-RU"/>
              </w:rPr>
              <w:t>18 октября 2026 г.</w:t>
            </w:r>
          </w:p>
          <w:p w14:paraId="5209BCD1" w14:textId="77777777" w:rsidR="007E5419" w:rsidRPr="00A6455B" w:rsidRDefault="007E5419" w:rsidP="00D50606">
            <w:pPr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-520242343"/>
                <w:placeholder>
                  <w:docPart w:val="5656518A284240318E117EE0DA0CDB8F"/>
                </w:placeholder>
                <w15:appearance w15:val="hidden"/>
              </w:sdtPr>
              <w:sdtContent>
                <w:r w:rsidRPr="00217513">
                  <w:rPr>
                    <w:rStyle w:val="qwen-markdown-text"/>
                    <w:b/>
                    <w:bCs/>
                    <w:lang w:val="ru-RU"/>
                  </w:rPr>
                  <w:t>Уважаем</w:t>
                </w:r>
                <w:r w:rsidRPr="007C3081">
                  <w:rPr>
                    <w:b/>
                    <w:bCs/>
                    <w:noProof/>
                    <w:lang w:val="ru-RU"/>
                  </w:rPr>
                  <w:t>ая</w:t>
                </w:r>
                <w:r>
                  <w:rPr>
                    <w:rStyle w:val="qwen-markdown-text"/>
                    <w:b/>
                    <w:bCs/>
                    <w:lang w:val="ru-RU"/>
                  </w:rPr>
                  <w:t xml:space="preserve"> </w:t>
                </w:r>
                <w:r w:rsidRPr="007C3081">
                  <w:rPr>
                    <w:b/>
                    <w:bCs/>
                    <w:noProof/>
                    <w:lang w:val="ru-RU"/>
                  </w:rPr>
                  <w:t>Егорова Наталья Сергеевна</w:t>
                </w:r>
                <w:r w:rsidRPr="00217513">
                  <w:rPr>
                    <w:rStyle w:val="qwen-markdown-text"/>
                    <w:b/>
                    <w:bCs/>
                    <w:lang w:val="ru-RU"/>
                  </w:rPr>
                  <w:t>!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5A9D79C9" w14:textId="77777777" w:rsidR="007E5419" w:rsidRPr="00A6455B" w:rsidRDefault="007E5419" w:rsidP="00D50606">
            <w:pPr>
              <w:framePr w:hSpace="0" w:wrap="auto" w:vAnchor="margin" w:xAlign="left" w:yAlign="inline"/>
              <w:rPr>
                <w:lang w:val="ru-RU"/>
              </w:rPr>
            </w:pPr>
          </w:p>
          <w:p w14:paraId="66560862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/>
              </w:rPr>
            </w:pPr>
            <w:r w:rsidRPr="00217513">
              <w:rPr>
                <w:rStyle w:val="qwen-markdown-text"/>
                <w:lang w:val="ru-RU"/>
              </w:rPr>
              <w:t>Сообщаем Вам, что плановые технические работы и диагностика Вашего автомобиля успешно завершены в нашем сервисном центре, расположенном по адресу:</w:t>
            </w:r>
            <w:r>
              <w:rPr>
                <w:rStyle w:val="qwen-markdown-text"/>
                <w:lang w:val="ru-RU"/>
              </w:rPr>
              <w:t xml:space="preserve"> </w:t>
            </w:r>
            <w:r w:rsidRPr="007C3081">
              <w:rPr>
                <w:noProof/>
                <w:lang w:val="ru-RU"/>
              </w:rPr>
              <w:t>ул. Урицкого, 39, Ульяновск</w:t>
            </w:r>
            <w:r w:rsidRPr="00217513">
              <w:rPr>
                <w:rStyle w:val="qwen-markdown-text"/>
                <w:lang w:val="ru-RU"/>
              </w:rPr>
              <w:t>.</w:t>
            </w:r>
          </w:p>
          <w:p w14:paraId="0D8C74D1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>Детали выполненных работ:</w:t>
            </w:r>
          </w:p>
          <w:p w14:paraId="606A27E7" w14:textId="77777777" w:rsidR="007E5419" w:rsidRPr="00217513" w:rsidRDefault="007E5419" w:rsidP="00217513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Номер Вашего заказ-наряда: </w:t>
            </w:r>
            <w:r w:rsidRPr="007C3081">
              <w:rPr>
                <w:noProof/>
                <w:lang w:val="ru-RU" w:bidi="ru-RU"/>
              </w:rPr>
              <w:t>1006</w:t>
            </w:r>
          </w:p>
          <w:p w14:paraId="6389A8AD" w14:textId="77777777" w:rsidR="007E5419" w:rsidRDefault="007E5419" w:rsidP="00446686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A22932">
              <w:rPr>
                <w:lang w:val="ru-RU" w:bidi="ru-RU"/>
              </w:rPr>
              <w:t xml:space="preserve">Автомобиль: Peugeot </w:t>
            </w:r>
            <w:r w:rsidRPr="007C3081">
              <w:rPr>
                <w:noProof/>
                <w:lang w:val="ru-RU" w:bidi="ru-RU"/>
              </w:rPr>
              <w:t>Peugeot 2008</w:t>
            </w:r>
          </w:p>
          <w:p w14:paraId="3318D3EF" w14:textId="77777777" w:rsidR="007E5419" w:rsidRPr="00A22932" w:rsidRDefault="007E5419" w:rsidP="00446686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A22932">
              <w:rPr>
                <w:lang w:val="ru-RU" w:bidi="ru-RU"/>
              </w:rPr>
              <w:t>Выполнено: замена моторного масла и фильтров, компьютерная диагностика электронных систем, проверка ходовой части и обновление ПО мультимедийной системы.</w:t>
            </w:r>
          </w:p>
          <w:p w14:paraId="5A873E8E" w14:textId="77777777" w:rsidR="007E5419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Общая стоимость выполненных работ и запчастей составила </w:t>
            </w:r>
            <w:r w:rsidRPr="007C3081">
              <w:rPr>
                <w:noProof/>
                <w:lang w:val="ru-RU" w:bidi="ru-RU"/>
              </w:rPr>
              <w:t>9500</w:t>
            </w:r>
            <w:r>
              <w:rPr>
                <w:lang w:val="ru-RU" w:bidi="ru-RU"/>
              </w:rPr>
              <w:t xml:space="preserve"> </w:t>
            </w:r>
            <w:r w:rsidRPr="00217513">
              <w:rPr>
                <w:lang w:val="ru-RU" w:bidi="ru-RU"/>
              </w:rPr>
              <w:t xml:space="preserve">рублей. </w:t>
            </w:r>
          </w:p>
          <w:p w14:paraId="1177B969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Рады сообщить, что на Вашем бонусном счете накоплено </w:t>
            </w:r>
            <w:r w:rsidRPr="007C3081">
              <w:rPr>
                <w:noProof/>
                <w:lang w:val="ru-RU" w:bidi="ru-RU"/>
              </w:rPr>
              <w:t>150</w:t>
            </w:r>
            <w:r>
              <w:rPr>
                <w:lang w:val="ru-RU" w:bidi="ru-RU"/>
              </w:rPr>
              <w:t xml:space="preserve"> </w:t>
            </w:r>
            <w:r w:rsidRPr="00217513">
              <w:rPr>
                <w:lang w:val="ru-RU" w:bidi="ru-RU"/>
              </w:rPr>
              <w:t>баллов. Вы можете использовать их для частичной или полной оплаты следующего визита в наш сервис.</w:t>
            </w:r>
          </w:p>
          <w:p w14:paraId="3910B33B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>Ваш автомобиль полностью готов к выдаче и прошел контроль качества. Просим забрать его в удобное для Вас время работы центра (ежедневно с 08:00 до 22:00).</w:t>
            </w:r>
          </w:p>
          <w:p w14:paraId="50B8C037" w14:textId="77777777" w:rsidR="007E5419" w:rsidRPr="00217513" w:rsidRDefault="007E5419" w:rsidP="00217513">
            <w:pPr>
              <w:pStyle w:val="1"/>
              <w:framePr w:hSpace="0" w:wrap="auto" w:vAnchor="margin" w:xAlign="left" w:yAlign="inline"/>
              <w:spacing w:before="840"/>
              <w:rPr>
                <w:lang w:val="ru-RU"/>
              </w:rPr>
            </w:pPr>
            <w:r w:rsidRPr="00217513">
              <w:rPr>
                <w:rStyle w:val="qwen-markdown-text"/>
                <w:sz w:val="24"/>
                <w:szCs w:val="24"/>
                <w:lang w:val="ru-RU"/>
              </w:rPr>
              <w:t>С уважением,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Руководитель сервисной службы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ООО «Пежо Моторс»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Алексей Смирнов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i/>
                <w:iCs/>
                <w:sz w:val="24"/>
                <w:szCs w:val="24"/>
                <w:lang w:val="ru-RU"/>
              </w:rPr>
              <w:t>Телефон для справок: +7 (800) 100-00-00</w:t>
            </w:r>
          </w:p>
        </w:tc>
      </w:tr>
    </w:tbl>
    <w:p w14:paraId="1A4AC23F" w14:textId="77777777" w:rsidR="007E5419" w:rsidRDefault="007E5419" w:rsidP="000E7E1B">
      <w:pPr>
        <w:framePr w:hSpace="0" w:wrap="auto" w:vAnchor="margin" w:xAlign="left" w:yAlign="inline"/>
        <w:rPr>
          <w:noProof/>
          <w:lang w:val="ru-RU" w:bidi="ru-RU"/>
        </w:rPr>
        <w:sectPr w:rsidR="007E5419" w:rsidSect="007E5419">
          <w:headerReference w:type="even" r:id="rId42"/>
          <w:headerReference w:type="default" r:id="rId43"/>
          <w:footerReference w:type="even" r:id="rId44"/>
          <w:footerReference w:type="default" r:id="rId45"/>
          <w:headerReference w:type="first" r:id="rId46"/>
          <w:footerReference w:type="first" r:id="rId47"/>
          <w:pgSz w:w="11907" w:h="16839" w:code="9"/>
          <w:pgMar w:top="432" w:right="0" w:bottom="720" w:left="0" w:header="0" w:footer="0" w:gutter="0"/>
          <w:pgBorders w:display="notFirstPage" w:offsetFrom="page">
            <w:right w:val="threeDEmboss" w:sz="48" w:space="24" w:color="005893" w:themeColor="accent1" w:themeShade="80"/>
          </w:pgBorders>
          <w:pgNumType w:start="1"/>
          <w:cols w:space="720"/>
          <w:docGrid w:linePitch="360"/>
        </w:sectPr>
      </w:pPr>
      <w:r w:rsidRPr="00A6455B">
        <w:rPr>
          <w:noProof/>
          <w:lang w:val="ru-RU" w:bidi="ru-RU"/>
        </w:rPr>
        <w:t xml:space="preserve">   </w:t>
      </w:r>
    </w:p>
    <w:tbl>
      <w:tblPr>
        <w:tblpPr w:leftFromText="180" w:rightFromText="180" w:vertAnchor="text" w:tblpX="1051" w:tblpY="528"/>
        <w:tblW w:w="0" w:type="auto"/>
        <w:tblLook w:val="0000" w:firstRow="0" w:lastRow="0" w:firstColumn="0" w:lastColumn="0" w:noHBand="0" w:noVBand="0"/>
      </w:tblPr>
      <w:tblGrid>
        <w:gridCol w:w="3969"/>
        <w:gridCol w:w="2694"/>
        <w:gridCol w:w="4448"/>
      </w:tblGrid>
      <w:tr w:rsidR="007E5419" w:rsidRPr="00A857DA" w14:paraId="543E8940" w14:textId="77777777" w:rsidTr="009E139C">
        <w:trPr>
          <w:trHeight w:val="1418"/>
        </w:trPr>
        <w:tc>
          <w:tcPr>
            <w:tcW w:w="3969" w:type="dxa"/>
            <w:vAlign w:val="bottom"/>
          </w:tcPr>
          <w:p w14:paraId="410ABA76" w14:textId="77777777" w:rsidR="007E5419" w:rsidRPr="00A6455B" w:rsidRDefault="007E5419" w:rsidP="009E139C">
            <w:pPr>
              <w:pStyle w:val="3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-1698152122"/>
                <w:placeholder>
                  <w:docPart w:val="C4F15CFC315942FFBF1D3409A2BA154C"/>
                </w:placeholder>
                <w15:appearance w15:val="hidden"/>
              </w:sdtPr>
              <w:sdtContent>
                <w:r w:rsidRPr="00A857DA">
                  <w:rPr>
                    <w:rStyle w:val="qwen-markdown-text"/>
                    <w:b w:val="0"/>
                    <w:bCs/>
                    <w:lang w:val="ru-RU"/>
                  </w:rPr>
                  <w:t>ООО «Пежо Моторс»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53A016F5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1515342058"/>
                <w:placeholder>
                  <w:docPart w:val="CE1A050CED4F4DA581E935C537A6A217"/>
                </w:placeholder>
                <w15:appearance w15:val="hidden"/>
              </w:sdtPr>
              <w:sdtContent>
                <w:r w:rsidRPr="00A22932">
                  <w:rPr>
                    <w:lang w:val="ru-RU"/>
                  </w:rPr>
                  <w:t>ул. Урицкого, 39, Ульяновск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</w:tc>
        <w:tc>
          <w:tcPr>
            <w:tcW w:w="2694" w:type="dxa"/>
            <w:vAlign w:val="bottom"/>
          </w:tcPr>
          <w:p w14:paraId="3F9DA9E4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</w:tc>
        <w:tc>
          <w:tcPr>
            <w:tcW w:w="4448" w:type="dxa"/>
            <w:vAlign w:val="bottom"/>
          </w:tcPr>
          <w:p w14:paraId="1E8B7775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  <w:p w14:paraId="67727EFF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ind w:left="-672" w:firstLine="672"/>
              <w:rPr>
                <w:lang w:val="ru-RU"/>
              </w:rPr>
            </w:pPr>
            <w:sdt>
              <w:sdtPr>
                <w:rPr>
                  <w:lang w:val="ru-RU"/>
                </w:rPr>
                <w:id w:val="-1725824293"/>
                <w:placeholder>
                  <w:docPart w:val="4B9877B92DFB41DC98CF2521B06DA6E0"/>
                </w:placeholder>
                <w:showingPlcHdr/>
                <w15:appearance w15:val="hidden"/>
              </w:sdtPr>
              <w:sdtContent>
                <w:r w:rsidRPr="00A6455B">
                  <w:rPr>
                    <w:lang w:val="ru-RU" w:bidi="ru-RU"/>
                  </w:rPr>
                  <w:t>Телефон: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  <w:sdt>
              <w:sdtPr>
                <w:rPr>
                  <w:lang w:val="ru-RU"/>
                </w:rPr>
                <w:id w:val="-849413167"/>
                <w:placeholder>
                  <w:docPart w:val="5C78C02640DA47E78051ABD78BECBD52"/>
                </w:placeholder>
                <w15:appearance w15:val="hidden"/>
              </w:sdtPr>
              <w:sdtContent>
                <w:r w:rsidRPr="00A857DA">
                  <w:rPr>
                    <w:sz w:val="20"/>
                    <w:szCs w:val="18"/>
                    <w:lang w:val="ru-RU"/>
                  </w:rPr>
                  <w:t>+7 (800) 100-00-00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2E7EDF05" w14:textId="77777777" w:rsidR="007E5419" w:rsidRPr="00A6455B" w:rsidRDefault="007E5419" w:rsidP="009E139C">
            <w:pPr>
              <w:pStyle w:val="af"/>
              <w:framePr w:hSpace="0" w:wrap="auto" w:vAnchor="margin" w:xAlign="left" w:yAlign="inline"/>
              <w:rPr>
                <w:lang w:val="ru-RU"/>
              </w:rPr>
            </w:pPr>
            <w:proofErr w:type="spellStart"/>
            <w:r>
              <w:rPr>
                <w:rStyle w:val="qwen-markdown-text"/>
                <w:b/>
                <w:bCs/>
              </w:rPr>
              <w:t>Алексей</w:t>
            </w:r>
            <w:proofErr w:type="spellEnd"/>
            <w:r>
              <w:rPr>
                <w:rStyle w:val="qwen-markdown-text"/>
                <w:b/>
                <w:bCs/>
              </w:rPr>
              <w:t xml:space="preserve"> </w:t>
            </w:r>
            <w:proofErr w:type="spellStart"/>
            <w:r>
              <w:rPr>
                <w:rStyle w:val="qwen-markdown-text"/>
                <w:b/>
                <w:bCs/>
              </w:rPr>
              <w:t>Смирнов</w:t>
            </w:r>
            <w:proofErr w:type="spellEnd"/>
          </w:p>
        </w:tc>
      </w:tr>
      <w:tr w:rsidR="007E5419" w:rsidRPr="00A857DA" w14:paraId="0CC5A707" w14:textId="77777777" w:rsidTr="009E139C">
        <w:trPr>
          <w:trHeight w:val="2016"/>
        </w:trPr>
        <w:tc>
          <w:tcPr>
            <w:tcW w:w="3969" w:type="dxa"/>
            <w:vAlign w:val="bottom"/>
          </w:tcPr>
          <w:p w14:paraId="7E242C32" w14:textId="77777777" w:rsidR="007E5419" w:rsidRPr="00A857DA" w:rsidRDefault="007E5419" w:rsidP="009E139C">
            <w:pPr>
              <w:pStyle w:val="3"/>
              <w:framePr w:hSpace="0" w:wrap="auto" w:vAnchor="margin" w:xAlign="left" w:yAlign="inline"/>
            </w:pPr>
          </w:p>
        </w:tc>
        <w:tc>
          <w:tcPr>
            <w:tcW w:w="2694" w:type="dxa"/>
            <w:vAlign w:val="bottom"/>
          </w:tcPr>
          <w:p w14:paraId="4CC07319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</w:tc>
        <w:tc>
          <w:tcPr>
            <w:tcW w:w="4448" w:type="dxa"/>
          </w:tcPr>
          <w:p w14:paraId="0E0C6685" w14:textId="77777777" w:rsidR="007E5419" w:rsidRPr="00A6455B" w:rsidRDefault="007E5419" w:rsidP="009E139C">
            <w:pPr>
              <w:pStyle w:val="af"/>
              <w:framePr w:hSpace="0" w:wrap="auto" w:vAnchor="margin" w:xAlign="left" w:yAlign="inline"/>
              <w:jc w:val="right"/>
              <w:rPr>
                <w:lang w:val="ru-RU"/>
              </w:rPr>
            </w:pPr>
          </w:p>
        </w:tc>
      </w:tr>
    </w:tbl>
    <w:tbl>
      <w:tblPr>
        <w:tblpPr w:leftFromText="180" w:rightFromText="180" w:vertAnchor="text" w:tblpX="1054" w:tblpY="3192"/>
        <w:tblW w:w="0" w:type="auto"/>
        <w:tblLook w:val="0000" w:firstRow="0" w:lastRow="0" w:firstColumn="0" w:lastColumn="0" w:noHBand="0" w:noVBand="0"/>
      </w:tblPr>
      <w:tblGrid>
        <w:gridCol w:w="3960"/>
        <w:gridCol w:w="6251"/>
      </w:tblGrid>
      <w:tr w:rsidR="007E5419" w:rsidRPr="001A7FEC" w14:paraId="76D11241" w14:textId="77777777" w:rsidTr="007F6598">
        <w:trPr>
          <w:trHeight w:val="1616"/>
        </w:trPr>
        <w:tc>
          <w:tcPr>
            <w:tcW w:w="3960" w:type="dxa"/>
            <w:tcBorders>
              <w:bottom w:val="single" w:sz="24" w:space="0" w:color="2664B0" w:themeColor="accent3"/>
            </w:tcBorders>
          </w:tcPr>
          <w:p w14:paraId="15A57F8D" w14:textId="77777777" w:rsidR="007E5419" w:rsidRPr="00A6455B" w:rsidRDefault="007E5419" w:rsidP="00D50606">
            <w:pPr>
              <w:pStyle w:val="3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-443847366"/>
                <w:placeholder>
                  <w:docPart w:val="F3C8D3386A9E4D5CA0EFD10D8A10F0CB"/>
                </w:placeholder>
                <w15:appearance w15:val="hidden"/>
              </w:sdtPr>
              <w:sdtContent>
                <w:r>
                  <w:rPr>
                    <w:noProof/>
                    <w:lang w:val="ru-RU"/>
                  </w:rPr>
                  <w:t>Клиенту компании</w:t>
                </w:r>
                <w:r>
                  <w:rPr>
                    <w:lang w:val="ru-RU"/>
                  </w:rPr>
                  <w:t xml:space="preserve"> 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091B0D0E" w14:textId="77777777" w:rsidR="007E5419" w:rsidRPr="00292D42" w:rsidRDefault="007E5419" w:rsidP="00292D42">
            <w:pPr>
              <w:pStyle w:val="2"/>
              <w:framePr w:hSpace="0" w:wrap="auto" w:vAnchor="margin" w:xAlign="left" w:yAlign="inline"/>
              <w:rPr>
                <w:noProof/>
                <w:lang w:val="ru-RU" w:bidi="ru-RU"/>
              </w:rPr>
            </w:pPr>
            <w:sdt>
              <w:sdtPr>
                <w:rPr>
                  <w:noProof/>
                  <w:lang w:val="ru-RU"/>
                </w:rPr>
                <w:id w:val="-1281555687"/>
                <w:placeholder>
                  <w:docPart w:val="E01DC29FF45D49359C714C122AE8F0A7"/>
                </w:placeholder>
                <w15:appearance w15:val="hidden"/>
              </w:sdtPr>
              <w:sdtContent>
                <w:r w:rsidRPr="007C3081">
                  <w:rPr>
                    <w:noProof/>
                    <w:lang w:val="ru-RU"/>
                  </w:rPr>
                  <w:t>Жуков Павел Дмитриевич</w:t>
                </w:r>
              </w:sdtContent>
            </w:sdt>
          </w:p>
        </w:tc>
        <w:tc>
          <w:tcPr>
            <w:tcW w:w="6251" w:type="dxa"/>
          </w:tcPr>
          <w:p w14:paraId="6DD09AD7" w14:textId="77777777" w:rsidR="007E5419" w:rsidRPr="00A6455B" w:rsidRDefault="007E5419" w:rsidP="00A857DA">
            <w:pPr>
              <w:pStyle w:val="3"/>
              <w:framePr w:hSpace="0" w:wrap="auto" w:vAnchor="margin" w:xAlign="left" w:yAlign="inline"/>
              <w:rPr>
                <w:noProof/>
                <w:lang w:val="ru-RU"/>
              </w:rPr>
            </w:pPr>
            <w:r w:rsidRPr="00A6455B">
              <w:rPr>
                <w:lang w:val="ru-RU" w:bidi="ru-RU"/>
              </w:rPr>
              <w:t xml:space="preserve"> </w:t>
            </w:r>
          </w:p>
        </w:tc>
      </w:tr>
      <w:tr w:rsidR="007E5419" w:rsidRPr="001A7FEC" w14:paraId="1DCD8927" w14:textId="77777777" w:rsidTr="007F6598">
        <w:trPr>
          <w:trHeight w:val="6707"/>
        </w:trPr>
        <w:tc>
          <w:tcPr>
            <w:tcW w:w="10211" w:type="dxa"/>
            <w:gridSpan w:val="2"/>
            <w:tcBorders>
              <w:top w:val="single" w:sz="24" w:space="0" w:color="2664B0" w:themeColor="accent3"/>
            </w:tcBorders>
          </w:tcPr>
          <w:p w14:paraId="4DB63409" w14:textId="77777777" w:rsidR="007E5419" w:rsidRPr="00A6455B" w:rsidRDefault="007E5419" w:rsidP="00D50606">
            <w:pPr>
              <w:pStyle w:val="1"/>
              <w:framePr w:hSpace="0" w:wrap="auto" w:vAnchor="margin" w:xAlign="left" w:yAlign="inline"/>
              <w:jc w:val="right"/>
              <w:rPr>
                <w:bCs/>
                <w:lang w:val="ru-RU"/>
              </w:rPr>
            </w:pPr>
          </w:p>
          <w:p w14:paraId="61F710D0" w14:textId="77777777" w:rsidR="007E5419" w:rsidRPr="00217513" w:rsidRDefault="007E5419" w:rsidP="00D50606">
            <w:pPr>
              <w:pStyle w:val="1"/>
              <w:framePr w:hSpace="0" w:wrap="auto" w:vAnchor="margin" w:xAlign="left" w:yAlign="inline"/>
              <w:jc w:val="right"/>
              <w:rPr>
                <w:lang w:val="ru-RU"/>
              </w:rPr>
            </w:pPr>
            <w:r>
              <w:rPr>
                <w:lang w:val="ru-RU"/>
              </w:rPr>
              <w:t>18 октября 2026 г.</w:t>
            </w:r>
          </w:p>
          <w:p w14:paraId="5E4CE9B5" w14:textId="77777777" w:rsidR="007E5419" w:rsidRPr="00A6455B" w:rsidRDefault="007E5419" w:rsidP="00D50606">
            <w:pPr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372204281"/>
                <w:placeholder>
                  <w:docPart w:val="F8E03ACF49BF466C96CE49E6B764CEDD"/>
                </w:placeholder>
                <w15:appearance w15:val="hidden"/>
              </w:sdtPr>
              <w:sdtContent>
                <w:r w:rsidRPr="00217513">
                  <w:rPr>
                    <w:rStyle w:val="qwen-markdown-text"/>
                    <w:b/>
                    <w:bCs/>
                    <w:lang w:val="ru-RU"/>
                  </w:rPr>
                  <w:t>Уважаем</w:t>
                </w:r>
                <w:r w:rsidRPr="007C3081">
                  <w:rPr>
                    <w:b/>
                    <w:bCs/>
                    <w:noProof/>
                    <w:lang w:val="ru-RU"/>
                  </w:rPr>
                  <w:t>ый</w:t>
                </w:r>
                <w:r>
                  <w:rPr>
                    <w:rStyle w:val="qwen-markdown-text"/>
                    <w:b/>
                    <w:bCs/>
                    <w:lang w:val="ru-RU"/>
                  </w:rPr>
                  <w:t xml:space="preserve"> </w:t>
                </w:r>
                <w:r w:rsidRPr="007C3081">
                  <w:rPr>
                    <w:b/>
                    <w:bCs/>
                    <w:noProof/>
                    <w:lang w:val="ru-RU"/>
                  </w:rPr>
                  <w:t>Жуков Павел Дмитриевич</w:t>
                </w:r>
                <w:r w:rsidRPr="00217513">
                  <w:rPr>
                    <w:rStyle w:val="qwen-markdown-text"/>
                    <w:b/>
                    <w:bCs/>
                    <w:lang w:val="ru-RU"/>
                  </w:rPr>
                  <w:t>!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47AE9F0B" w14:textId="77777777" w:rsidR="007E5419" w:rsidRPr="00A6455B" w:rsidRDefault="007E5419" w:rsidP="00D50606">
            <w:pPr>
              <w:framePr w:hSpace="0" w:wrap="auto" w:vAnchor="margin" w:xAlign="left" w:yAlign="inline"/>
              <w:rPr>
                <w:lang w:val="ru-RU"/>
              </w:rPr>
            </w:pPr>
          </w:p>
          <w:p w14:paraId="11183E1E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/>
              </w:rPr>
            </w:pPr>
            <w:r w:rsidRPr="00217513">
              <w:rPr>
                <w:rStyle w:val="qwen-markdown-text"/>
                <w:lang w:val="ru-RU"/>
              </w:rPr>
              <w:t>Сообщаем Вам, что плановые технические работы и диагностика Вашего автомобиля успешно завершены в нашем сервисном центре, расположенном по адресу:</w:t>
            </w:r>
            <w:r>
              <w:rPr>
                <w:rStyle w:val="qwen-markdown-text"/>
                <w:lang w:val="ru-RU"/>
              </w:rPr>
              <w:t xml:space="preserve"> </w:t>
            </w:r>
            <w:r w:rsidRPr="007C3081">
              <w:rPr>
                <w:noProof/>
                <w:lang w:val="ru-RU"/>
              </w:rPr>
              <w:t>ул. Урицкого, 39, Ульяновск</w:t>
            </w:r>
            <w:r w:rsidRPr="00217513">
              <w:rPr>
                <w:rStyle w:val="qwen-markdown-text"/>
                <w:lang w:val="ru-RU"/>
              </w:rPr>
              <w:t>.</w:t>
            </w:r>
          </w:p>
          <w:p w14:paraId="6A13C58F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>Детали выполненных работ:</w:t>
            </w:r>
          </w:p>
          <w:p w14:paraId="138EF5CA" w14:textId="77777777" w:rsidR="007E5419" w:rsidRPr="00217513" w:rsidRDefault="007E5419" w:rsidP="00217513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Номер Вашего заказ-наряда: </w:t>
            </w:r>
            <w:r w:rsidRPr="007C3081">
              <w:rPr>
                <w:noProof/>
                <w:lang w:val="ru-RU" w:bidi="ru-RU"/>
              </w:rPr>
              <w:t>1007</w:t>
            </w:r>
          </w:p>
          <w:p w14:paraId="6E77FD01" w14:textId="77777777" w:rsidR="007E5419" w:rsidRDefault="007E5419" w:rsidP="00446686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A22932">
              <w:rPr>
                <w:lang w:val="ru-RU" w:bidi="ru-RU"/>
              </w:rPr>
              <w:t xml:space="preserve">Автомобиль: Peugeot </w:t>
            </w:r>
            <w:r w:rsidRPr="007C3081">
              <w:rPr>
                <w:noProof/>
                <w:lang w:val="ru-RU" w:bidi="ru-RU"/>
              </w:rPr>
              <w:t>Peugeot 308</w:t>
            </w:r>
          </w:p>
          <w:p w14:paraId="0C31F92A" w14:textId="77777777" w:rsidR="007E5419" w:rsidRPr="00A22932" w:rsidRDefault="007E5419" w:rsidP="00446686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A22932">
              <w:rPr>
                <w:lang w:val="ru-RU" w:bidi="ru-RU"/>
              </w:rPr>
              <w:t>Выполнено: замена моторного масла и фильтров, компьютерная диагностика электронных систем, проверка ходовой части и обновление ПО мультимедийной системы.</w:t>
            </w:r>
          </w:p>
          <w:p w14:paraId="74308603" w14:textId="77777777" w:rsidR="007E5419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Общая стоимость выполненных работ и запчастей составила </w:t>
            </w:r>
            <w:r w:rsidRPr="007C3081">
              <w:rPr>
                <w:noProof/>
                <w:lang w:val="ru-RU" w:bidi="ru-RU"/>
              </w:rPr>
              <w:t>14200</w:t>
            </w:r>
            <w:r>
              <w:rPr>
                <w:lang w:val="ru-RU" w:bidi="ru-RU"/>
              </w:rPr>
              <w:t xml:space="preserve"> </w:t>
            </w:r>
            <w:r w:rsidRPr="00217513">
              <w:rPr>
                <w:lang w:val="ru-RU" w:bidi="ru-RU"/>
              </w:rPr>
              <w:t xml:space="preserve">рублей. </w:t>
            </w:r>
          </w:p>
          <w:p w14:paraId="0492256B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Рады сообщить, что на Вашем бонусном счете накоплено </w:t>
            </w:r>
            <w:r w:rsidRPr="007C3081">
              <w:rPr>
                <w:noProof/>
                <w:lang w:val="ru-RU" w:bidi="ru-RU"/>
              </w:rPr>
              <w:t>450</w:t>
            </w:r>
            <w:r>
              <w:rPr>
                <w:lang w:val="ru-RU" w:bidi="ru-RU"/>
              </w:rPr>
              <w:t xml:space="preserve"> </w:t>
            </w:r>
            <w:r w:rsidRPr="00217513">
              <w:rPr>
                <w:lang w:val="ru-RU" w:bidi="ru-RU"/>
              </w:rPr>
              <w:t>баллов. Вы можете использовать их для частичной или полной оплаты следующего визита в наш сервис.</w:t>
            </w:r>
          </w:p>
          <w:p w14:paraId="75B224F4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>Ваш автомобиль полностью готов к выдаче и прошел контроль качества. Просим забрать его в удобное для Вас время работы центра (ежедневно с 08:00 до 22:00).</w:t>
            </w:r>
          </w:p>
          <w:p w14:paraId="4E408F7D" w14:textId="77777777" w:rsidR="007E5419" w:rsidRPr="00217513" w:rsidRDefault="007E5419" w:rsidP="00217513">
            <w:pPr>
              <w:pStyle w:val="1"/>
              <w:framePr w:hSpace="0" w:wrap="auto" w:vAnchor="margin" w:xAlign="left" w:yAlign="inline"/>
              <w:spacing w:before="840"/>
              <w:rPr>
                <w:lang w:val="ru-RU"/>
              </w:rPr>
            </w:pPr>
            <w:r w:rsidRPr="00217513">
              <w:rPr>
                <w:rStyle w:val="qwen-markdown-text"/>
                <w:sz w:val="24"/>
                <w:szCs w:val="24"/>
                <w:lang w:val="ru-RU"/>
              </w:rPr>
              <w:t>С уважением,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Руководитель сервисной службы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ООО «Пежо Моторс»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Алексей Смирнов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i/>
                <w:iCs/>
                <w:sz w:val="24"/>
                <w:szCs w:val="24"/>
                <w:lang w:val="ru-RU"/>
              </w:rPr>
              <w:t>Телефон для справок: +7 (800) 100-00-00</w:t>
            </w:r>
          </w:p>
        </w:tc>
      </w:tr>
    </w:tbl>
    <w:p w14:paraId="71134F5E" w14:textId="77777777" w:rsidR="007E5419" w:rsidRDefault="007E5419" w:rsidP="000E7E1B">
      <w:pPr>
        <w:framePr w:hSpace="0" w:wrap="auto" w:vAnchor="margin" w:xAlign="left" w:yAlign="inline"/>
        <w:rPr>
          <w:noProof/>
          <w:lang w:val="ru-RU" w:bidi="ru-RU"/>
        </w:rPr>
        <w:sectPr w:rsidR="007E5419" w:rsidSect="007E5419">
          <w:headerReference w:type="even" r:id="rId48"/>
          <w:headerReference w:type="default" r:id="rId49"/>
          <w:footerReference w:type="even" r:id="rId50"/>
          <w:footerReference w:type="default" r:id="rId51"/>
          <w:headerReference w:type="first" r:id="rId52"/>
          <w:footerReference w:type="first" r:id="rId53"/>
          <w:pgSz w:w="11907" w:h="16839" w:code="9"/>
          <w:pgMar w:top="432" w:right="0" w:bottom="720" w:left="0" w:header="0" w:footer="0" w:gutter="0"/>
          <w:pgBorders w:display="notFirstPage" w:offsetFrom="page">
            <w:right w:val="threeDEmboss" w:sz="48" w:space="24" w:color="005893" w:themeColor="accent1" w:themeShade="80"/>
          </w:pgBorders>
          <w:pgNumType w:start="1"/>
          <w:cols w:space="720"/>
          <w:docGrid w:linePitch="360"/>
        </w:sectPr>
      </w:pPr>
      <w:r w:rsidRPr="00A6455B">
        <w:rPr>
          <w:noProof/>
          <w:lang w:val="ru-RU" w:bidi="ru-RU"/>
        </w:rPr>
        <w:t xml:space="preserve">   </w:t>
      </w:r>
    </w:p>
    <w:tbl>
      <w:tblPr>
        <w:tblpPr w:leftFromText="180" w:rightFromText="180" w:vertAnchor="text" w:tblpX="1051" w:tblpY="528"/>
        <w:tblW w:w="0" w:type="auto"/>
        <w:tblLook w:val="0000" w:firstRow="0" w:lastRow="0" w:firstColumn="0" w:lastColumn="0" w:noHBand="0" w:noVBand="0"/>
      </w:tblPr>
      <w:tblGrid>
        <w:gridCol w:w="3969"/>
        <w:gridCol w:w="2694"/>
        <w:gridCol w:w="4448"/>
      </w:tblGrid>
      <w:tr w:rsidR="007E5419" w:rsidRPr="00A857DA" w14:paraId="22447D28" w14:textId="77777777" w:rsidTr="009E139C">
        <w:trPr>
          <w:trHeight w:val="1418"/>
        </w:trPr>
        <w:tc>
          <w:tcPr>
            <w:tcW w:w="3969" w:type="dxa"/>
            <w:vAlign w:val="bottom"/>
          </w:tcPr>
          <w:p w14:paraId="0CD8BDD1" w14:textId="77777777" w:rsidR="007E5419" w:rsidRPr="00A6455B" w:rsidRDefault="007E5419" w:rsidP="009E139C">
            <w:pPr>
              <w:pStyle w:val="3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-522401190"/>
                <w:placeholder>
                  <w:docPart w:val="C9C65EFBC7A34150BB5F0AE9FFBC59A3"/>
                </w:placeholder>
                <w15:appearance w15:val="hidden"/>
              </w:sdtPr>
              <w:sdtContent>
                <w:r w:rsidRPr="00A857DA">
                  <w:rPr>
                    <w:rStyle w:val="qwen-markdown-text"/>
                    <w:b w:val="0"/>
                    <w:bCs/>
                    <w:lang w:val="ru-RU"/>
                  </w:rPr>
                  <w:t>ООО «Пежо Моторс»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71F6A75B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1408651770"/>
                <w:placeholder>
                  <w:docPart w:val="6A5716159D5A4920A04F929B159791FB"/>
                </w:placeholder>
                <w15:appearance w15:val="hidden"/>
              </w:sdtPr>
              <w:sdtContent>
                <w:r w:rsidRPr="00A22932">
                  <w:rPr>
                    <w:lang w:val="ru-RU"/>
                  </w:rPr>
                  <w:t>ул. Урицкого, 39, Ульяновск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</w:tc>
        <w:tc>
          <w:tcPr>
            <w:tcW w:w="2694" w:type="dxa"/>
            <w:vAlign w:val="bottom"/>
          </w:tcPr>
          <w:p w14:paraId="1E7F4340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</w:tc>
        <w:tc>
          <w:tcPr>
            <w:tcW w:w="4448" w:type="dxa"/>
            <w:vAlign w:val="bottom"/>
          </w:tcPr>
          <w:p w14:paraId="1343A507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  <w:p w14:paraId="251EA88E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ind w:left="-672" w:firstLine="672"/>
              <w:rPr>
                <w:lang w:val="ru-RU"/>
              </w:rPr>
            </w:pPr>
            <w:sdt>
              <w:sdtPr>
                <w:rPr>
                  <w:lang w:val="ru-RU"/>
                </w:rPr>
                <w:id w:val="643318408"/>
                <w:placeholder>
                  <w:docPart w:val="D0550DD7A153477880333EA8E68FB9A7"/>
                </w:placeholder>
                <w:showingPlcHdr/>
                <w15:appearance w15:val="hidden"/>
              </w:sdtPr>
              <w:sdtContent>
                <w:r w:rsidRPr="00A6455B">
                  <w:rPr>
                    <w:lang w:val="ru-RU" w:bidi="ru-RU"/>
                  </w:rPr>
                  <w:t>Телефон: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  <w:sdt>
              <w:sdtPr>
                <w:rPr>
                  <w:lang w:val="ru-RU"/>
                </w:rPr>
                <w:id w:val="-1268152579"/>
                <w:placeholder>
                  <w:docPart w:val="96405F86DEBE45E6BEF71AF90196B7E0"/>
                </w:placeholder>
                <w15:appearance w15:val="hidden"/>
              </w:sdtPr>
              <w:sdtContent>
                <w:r w:rsidRPr="00A857DA">
                  <w:rPr>
                    <w:sz w:val="20"/>
                    <w:szCs w:val="18"/>
                    <w:lang w:val="ru-RU"/>
                  </w:rPr>
                  <w:t>+7 (800) 100-00-00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24350D1B" w14:textId="77777777" w:rsidR="007E5419" w:rsidRPr="00A6455B" w:rsidRDefault="007E5419" w:rsidP="009E139C">
            <w:pPr>
              <w:pStyle w:val="af"/>
              <w:framePr w:hSpace="0" w:wrap="auto" w:vAnchor="margin" w:xAlign="left" w:yAlign="inline"/>
              <w:rPr>
                <w:lang w:val="ru-RU"/>
              </w:rPr>
            </w:pPr>
            <w:proofErr w:type="spellStart"/>
            <w:r>
              <w:rPr>
                <w:rStyle w:val="qwen-markdown-text"/>
                <w:b/>
                <w:bCs/>
              </w:rPr>
              <w:t>Алексей</w:t>
            </w:r>
            <w:proofErr w:type="spellEnd"/>
            <w:r>
              <w:rPr>
                <w:rStyle w:val="qwen-markdown-text"/>
                <w:b/>
                <w:bCs/>
              </w:rPr>
              <w:t xml:space="preserve"> </w:t>
            </w:r>
            <w:proofErr w:type="spellStart"/>
            <w:r>
              <w:rPr>
                <w:rStyle w:val="qwen-markdown-text"/>
                <w:b/>
                <w:bCs/>
              </w:rPr>
              <w:t>Смирнов</w:t>
            </w:r>
            <w:proofErr w:type="spellEnd"/>
          </w:p>
        </w:tc>
      </w:tr>
      <w:tr w:rsidR="007E5419" w:rsidRPr="00A857DA" w14:paraId="5B16905B" w14:textId="77777777" w:rsidTr="009E139C">
        <w:trPr>
          <w:trHeight w:val="2016"/>
        </w:trPr>
        <w:tc>
          <w:tcPr>
            <w:tcW w:w="3969" w:type="dxa"/>
            <w:vAlign w:val="bottom"/>
          </w:tcPr>
          <w:p w14:paraId="388231C9" w14:textId="77777777" w:rsidR="007E5419" w:rsidRPr="00A857DA" w:rsidRDefault="007E5419" w:rsidP="009E139C">
            <w:pPr>
              <w:pStyle w:val="3"/>
              <w:framePr w:hSpace="0" w:wrap="auto" w:vAnchor="margin" w:xAlign="left" w:yAlign="inline"/>
            </w:pPr>
          </w:p>
        </w:tc>
        <w:tc>
          <w:tcPr>
            <w:tcW w:w="2694" w:type="dxa"/>
            <w:vAlign w:val="bottom"/>
          </w:tcPr>
          <w:p w14:paraId="75BCC615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</w:tc>
        <w:tc>
          <w:tcPr>
            <w:tcW w:w="4448" w:type="dxa"/>
          </w:tcPr>
          <w:p w14:paraId="6607FA34" w14:textId="77777777" w:rsidR="007E5419" w:rsidRPr="00A6455B" w:rsidRDefault="007E5419" w:rsidP="009E139C">
            <w:pPr>
              <w:pStyle w:val="af"/>
              <w:framePr w:hSpace="0" w:wrap="auto" w:vAnchor="margin" w:xAlign="left" w:yAlign="inline"/>
              <w:jc w:val="right"/>
              <w:rPr>
                <w:lang w:val="ru-RU"/>
              </w:rPr>
            </w:pPr>
          </w:p>
        </w:tc>
      </w:tr>
    </w:tbl>
    <w:tbl>
      <w:tblPr>
        <w:tblpPr w:leftFromText="180" w:rightFromText="180" w:vertAnchor="text" w:tblpX="1054" w:tblpY="3192"/>
        <w:tblW w:w="0" w:type="auto"/>
        <w:tblLook w:val="0000" w:firstRow="0" w:lastRow="0" w:firstColumn="0" w:lastColumn="0" w:noHBand="0" w:noVBand="0"/>
      </w:tblPr>
      <w:tblGrid>
        <w:gridCol w:w="3960"/>
        <w:gridCol w:w="6251"/>
      </w:tblGrid>
      <w:tr w:rsidR="007E5419" w:rsidRPr="001A7FEC" w14:paraId="1F3032B7" w14:textId="77777777" w:rsidTr="007F6598">
        <w:trPr>
          <w:trHeight w:val="1616"/>
        </w:trPr>
        <w:tc>
          <w:tcPr>
            <w:tcW w:w="3960" w:type="dxa"/>
            <w:tcBorders>
              <w:bottom w:val="single" w:sz="24" w:space="0" w:color="2664B0" w:themeColor="accent3"/>
            </w:tcBorders>
          </w:tcPr>
          <w:p w14:paraId="0BACC961" w14:textId="77777777" w:rsidR="007E5419" w:rsidRPr="00A6455B" w:rsidRDefault="007E5419" w:rsidP="00D50606">
            <w:pPr>
              <w:pStyle w:val="3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-346638069"/>
                <w:placeholder>
                  <w:docPart w:val="B3E5C7343D8B4C658CBD9B97E722AA9F"/>
                </w:placeholder>
                <w15:appearance w15:val="hidden"/>
              </w:sdtPr>
              <w:sdtContent>
                <w:r>
                  <w:rPr>
                    <w:noProof/>
                    <w:lang w:val="ru-RU"/>
                  </w:rPr>
                  <w:t>Клиенту компании</w:t>
                </w:r>
                <w:r>
                  <w:rPr>
                    <w:lang w:val="ru-RU"/>
                  </w:rPr>
                  <w:t xml:space="preserve"> 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7EB64B4D" w14:textId="77777777" w:rsidR="007E5419" w:rsidRPr="00292D42" w:rsidRDefault="007E5419" w:rsidP="00292D42">
            <w:pPr>
              <w:pStyle w:val="2"/>
              <w:framePr w:hSpace="0" w:wrap="auto" w:vAnchor="margin" w:xAlign="left" w:yAlign="inline"/>
              <w:rPr>
                <w:noProof/>
                <w:lang w:val="ru-RU" w:bidi="ru-RU"/>
              </w:rPr>
            </w:pPr>
            <w:sdt>
              <w:sdtPr>
                <w:rPr>
                  <w:noProof/>
                  <w:lang w:val="ru-RU"/>
                </w:rPr>
                <w:id w:val="1102845823"/>
                <w:placeholder>
                  <w:docPart w:val="46A011C174EA48A0A395662AD571BAF5"/>
                </w:placeholder>
                <w15:appearance w15:val="hidden"/>
              </w:sdtPr>
              <w:sdtContent>
                <w:r w:rsidRPr="007C3081">
                  <w:rPr>
                    <w:noProof/>
                    <w:lang w:val="ru-RU"/>
                  </w:rPr>
                  <w:t>Захарова Елена Владимировна</w:t>
                </w:r>
              </w:sdtContent>
            </w:sdt>
          </w:p>
        </w:tc>
        <w:tc>
          <w:tcPr>
            <w:tcW w:w="6251" w:type="dxa"/>
          </w:tcPr>
          <w:p w14:paraId="3273CA9A" w14:textId="77777777" w:rsidR="007E5419" w:rsidRPr="00A6455B" w:rsidRDefault="007E5419" w:rsidP="00A857DA">
            <w:pPr>
              <w:pStyle w:val="3"/>
              <w:framePr w:hSpace="0" w:wrap="auto" w:vAnchor="margin" w:xAlign="left" w:yAlign="inline"/>
              <w:rPr>
                <w:noProof/>
                <w:lang w:val="ru-RU"/>
              </w:rPr>
            </w:pPr>
            <w:r w:rsidRPr="00A6455B">
              <w:rPr>
                <w:lang w:val="ru-RU" w:bidi="ru-RU"/>
              </w:rPr>
              <w:t xml:space="preserve"> </w:t>
            </w:r>
          </w:p>
        </w:tc>
      </w:tr>
      <w:tr w:rsidR="007E5419" w:rsidRPr="001A7FEC" w14:paraId="0C98450E" w14:textId="77777777" w:rsidTr="007F6598">
        <w:trPr>
          <w:trHeight w:val="6707"/>
        </w:trPr>
        <w:tc>
          <w:tcPr>
            <w:tcW w:w="10211" w:type="dxa"/>
            <w:gridSpan w:val="2"/>
            <w:tcBorders>
              <w:top w:val="single" w:sz="24" w:space="0" w:color="2664B0" w:themeColor="accent3"/>
            </w:tcBorders>
          </w:tcPr>
          <w:p w14:paraId="171655DF" w14:textId="77777777" w:rsidR="007E5419" w:rsidRPr="00A6455B" w:rsidRDefault="007E5419" w:rsidP="00D50606">
            <w:pPr>
              <w:pStyle w:val="1"/>
              <w:framePr w:hSpace="0" w:wrap="auto" w:vAnchor="margin" w:xAlign="left" w:yAlign="inline"/>
              <w:jc w:val="right"/>
              <w:rPr>
                <w:bCs/>
                <w:lang w:val="ru-RU"/>
              </w:rPr>
            </w:pPr>
          </w:p>
          <w:p w14:paraId="4EE9191D" w14:textId="77777777" w:rsidR="007E5419" w:rsidRPr="00217513" w:rsidRDefault="007E5419" w:rsidP="00D50606">
            <w:pPr>
              <w:pStyle w:val="1"/>
              <w:framePr w:hSpace="0" w:wrap="auto" w:vAnchor="margin" w:xAlign="left" w:yAlign="inline"/>
              <w:jc w:val="right"/>
              <w:rPr>
                <w:lang w:val="ru-RU"/>
              </w:rPr>
            </w:pPr>
            <w:r>
              <w:rPr>
                <w:lang w:val="ru-RU"/>
              </w:rPr>
              <w:t>18 октября 2026 г.</w:t>
            </w:r>
          </w:p>
          <w:p w14:paraId="5F7543DA" w14:textId="77777777" w:rsidR="007E5419" w:rsidRPr="00A6455B" w:rsidRDefault="007E5419" w:rsidP="00D50606">
            <w:pPr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-1226062833"/>
                <w:placeholder>
                  <w:docPart w:val="3D168602FBC24F278F8315CCD4A5FE09"/>
                </w:placeholder>
                <w15:appearance w15:val="hidden"/>
              </w:sdtPr>
              <w:sdtContent>
                <w:r w:rsidRPr="00217513">
                  <w:rPr>
                    <w:rStyle w:val="qwen-markdown-text"/>
                    <w:b/>
                    <w:bCs/>
                    <w:lang w:val="ru-RU"/>
                  </w:rPr>
                  <w:t>Уважаем</w:t>
                </w:r>
                <w:r w:rsidRPr="007C3081">
                  <w:rPr>
                    <w:b/>
                    <w:bCs/>
                    <w:noProof/>
                    <w:lang w:val="ru-RU"/>
                  </w:rPr>
                  <w:t>ая</w:t>
                </w:r>
                <w:r>
                  <w:rPr>
                    <w:rStyle w:val="qwen-markdown-text"/>
                    <w:b/>
                    <w:bCs/>
                    <w:lang w:val="ru-RU"/>
                  </w:rPr>
                  <w:t xml:space="preserve"> </w:t>
                </w:r>
                <w:r w:rsidRPr="007C3081">
                  <w:rPr>
                    <w:b/>
                    <w:bCs/>
                    <w:noProof/>
                    <w:lang w:val="ru-RU"/>
                  </w:rPr>
                  <w:t>Захарова Елена Владимировна</w:t>
                </w:r>
                <w:r w:rsidRPr="00217513">
                  <w:rPr>
                    <w:rStyle w:val="qwen-markdown-text"/>
                    <w:b/>
                    <w:bCs/>
                    <w:lang w:val="ru-RU"/>
                  </w:rPr>
                  <w:t>!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30B8E5A0" w14:textId="77777777" w:rsidR="007E5419" w:rsidRPr="00A6455B" w:rsidRDefault="007E5419" w:rsidP="00D50606">
            <w:pPr>
              <w:framePr w:hSpace="0" w:wrap="auto" w:vAnchor="margin" w:xAlign="left" w:yAlign="inline"/>
              <w:rPr>
                <w:lang w:val="ru-RU"/>
              </w:rPr>
            </w:pPr>
          </w:p>
          <w:p w14:paraId="404E0663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/>
              </w:rPr>
            </w:pPr>
            <w:r w:rsidRPr="00217513">
              <w:rPr>
                <w:rStyle w:val="qwen-markdown-text"/>
                <w:lang w:val="ru-RU"/>
              </w:rPr>
              <w:t>Сообщаем Вам, что плановые технические работы и диагностика Вашего автомобиля успешно завершены в нашем сервисном центре, расположенном по адресу:</w:t>
            </w:r>
            <w:r>
              <w:rPr>
                <w:rStyle w:val="qwen-markdown-text"/>
                <w:lang w:val="ru-RU"/>
              </w:rPr>
              <w:t xml:space="preserve"> </w:t>
            </w:r>
            <w:r w:rsidRPr="007C3081">
              <w:rPr>
                <w:noProof/>
                <w:lang w:val="ru-RU"/>
              </w:rPr>
              <w:t>ул. Урицкого, 39, Ульяновск</w:t>
            </w:r>
            <w:r w:rsidRPr="00217513">
              <w:rPr>
                <w:rStyle w:val="qwen-markdown-text"/>
                <w:lang w:val="ru-RU"/>
              </w:rPr>
              <w:t>.</w:t>
            </w:r>
          </w:p>
          <w:p w14:paraId="0C57E6F3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>Детали выполненных работ:</w:t>
            </w:r>
          </w:p>
          <w:p w14:paraId="2343A9BB" w14:textId="77777777" w:rsidR="007E5419" w:rsidRPr="00217513" w:rsidRDefault="007E5419" w:rsidP="00217513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Номер Вашего заказ-наряда: </w:t>
            </w:r>
            <w:r w:rsidRPr="007C3081">
              <w:rPr>
                <w:noProof/>
                <w:lang w:val="ru-RU" w:bidi="ru-RU"/>
              </w:rPr>
              <w:t>1008</w:t>
            </w:r>
          </w:p>
          <w:p w14:paraId="75D34046" w14:textId="77777777" w:rsidR="007E5419" w:rsidRDefault="007E5419" w:rsidP="00446686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A22932">
              <w:rPr>
                <w:lang w:val="ru-RU" w:bidi="ru-RU"/>
              </w:rPr>
              <w:t xml:space="preserve">Автомобиль: Peugeot </w:t>
            </w:r>
            <w:r w:rsidRPr="007C3081">
              <w:rPr>
                <w:noProof/>
                <w:lang w:val="ru-RU" w:bidi="ru-RU"/>
              </w:rPr>
              <w:t>Peugeot 408</w:t>
            </w:r>
          </w:p>
          <w:p w14:paraId="4455B95C" w14:textId="77777777" w:rsidR="007E5419" w:rsidRPr="00A22932" w:rsidRDefault="007E5419" w:rsidP="00446686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A22932">
              <w:rPr>
                <w:lang w:val="ru-RU" w:bidi="ru-RU"/>
              </w:rPr>
              <w:t>Выполнено: замена моторного масла и фильтров, компьютерная диагностика электронных систем, проверка ходовой части и обновление ПО мультимедийной системы.</w:t>
            </w:r>
          </w:p>
          <w:p w14:paraId="27B4E90C" w14:textId="77777777" w:rsidR="007E5419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Общая стоимость выполненных работ и запчастей составила </w:t>
            </w:r>
            <w:r w:rsidRPr="007C3081">
              <w:rPr>
                <w:noProof/>
                <w:lang w:val="ru-RU" w:bidi="ru-RU"/>
              </w:rPr>
              <w:t>18700</w:t>
            </w:r>
            <w:r>
              <w:rPr>
                <w:lang w:val="ru-RU" w:bidi="ru-RU"/>
              </w:rPr>
              <w:t xml:space="preserve"> </w:t>
            </w:r>
            <w:r w:rsidRPr="00217513">
              <w:rPr>
                <w:lang w:val="ru-RU" w:bidi="ru-RU"/>
              </w:rPr>
              <w:t xml:space="preserve">рублей. </w:t>
            </w:r>
          </w:p>
          <w:p w14:paraId="625D370A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Рады сообщить, что на Вашем бонусном счете накоплено </w:t>
            </w:r>
            <w:r w:rsidRPr="007C3081">
              <w:rPr>
                <w:noProof/>
                <w:lang w:val="ru-RU" w:bidi="ru-RU"/>
              </w:rPr>
              <w:t>600</w:t>
            </w:r>
            <w:r>
              <w:rPr>
                <w:lang w:val="ru-RU" w:bidi="ru-RU"/>
              </w:rPr>
              <w:t xml:space="preserve"> </w:t>
            </w:r>
            <w:r w:rsidRPr="00217513">
              <w:rPr>
                <w:lang w:val="ru-RU" w:bidi="ru-RU"/>
              </w:rPr>
              <w:t>баллов. Вы можете использовать их для частичной или полной оплаты следующего визита в наш сервис.</w:t>
            </w:r>
          </w:p>
          <w:p w14:paraId="2D1577FD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>Ваш автомобиль полностью готов к выдаче и прошел контроль качества. Просим забрать его в удобное для Вас время работы центра (ежедневно с 08:00 до 22:00).</w:t>
            </w:r>
          </w:p>
          <w:p w14:paraId="2BA8FA54" w14:textId="77777777" w:rsidR="007E5419" w:rsidRPr="00217513" w:rsidRDefault="007E5419" w:rsidP="00217513">
            <w:pPr>
              <w:pStyle w:val="1"/>
              <w:framePr w:hSpace="0" w:wrap="auto" w:vAnchor="margin" w:xAlign="left" w:yAlign="inline"/>
              <w:spacing w:before="840"/>
              <w:rPr>
                <w:lang w:val="ru-RU"/>
              </w:rPr>
            </w:pPr>
            <w:r w:rsidRPr="00217513">
              <w:rPr>
                <w:rStyle w:val="qwen-markdown-text"/>
                <w:sz w:val="24"/>
                <w:szCs w:val="24"/>
                <w:lang w:val="ru-RU"/>
              </w:rPr>
              <w:t>С уважением,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Руководитель сервисной службы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ООО «Пежо Моторс»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Алексей Смирнов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i/>
                <w:iCs/>
                <w:sz w:val="24"/>
                <w:szCs w:val="24"/>
                <w:lang w:val="ru-RU"/>
              </w:rPr>
              <w:t>Телефон для справок: +7 (800) 100-00-00</w:t>
            </w:r>
          </w:p>
        </w:tc>
      </w:tr>
    </w:tbl>
    <w:p w14:paraId="489DEA13" w14:textId="77777777" w:rsidR="007E5419" w:rsidRDefault="007E5419" w:rsidP="000E7E1B">
      <w:pPr>
        <w:framePr w:hSpace="0" w:wrap="auto" w:vAnchor="margin" w:xAlign="left" w:yAlign="inline"/>
        <w:rPr>
          <w:noProof/>
          <w:lang w:val="ru-RU" w:bidi="ru-RU"/>
        </w:rPr>
        <w:sectPr w:rsidR="007E5419" w:rsidSect="007E5419">
          <w:headerReference w:type="even" r:id="rId54"/>
          <w:headerReference w:type="default" r:id="rId55"/>
          <w:footerReference w:type="even" r:id="rId56"/>
          <w:footerReference w:type="default" r:id="rId57"/>
          <w:headerReference w:type="first" r:id="rId58"/>
          <w:footerReference w:type="first" r:id="rId59"/>
          <w:pgSz w:w="11907" w:h="16839" w:code="9"/>
          <w:pgMar w:top="432" w:right="0" w:bottom="720" w:left="0" w:header="0" w:footer="0" w:gutter="0"/>
          <w:pgBorders w:display="notFirstPage" w:offsetFrom="page">
            <w:right w:val="threeDEmboss" w:sz="48" w:space="24" w:color="005893" w:themeColor="accent1" w:themeShade="80"/>
          </w:pgBorders>
          <w:pgNumType w:start="1"/>
          <w:cols w:space="720"/>
          <w:docGrid w:linePitch="360"/>
        </w:sectPr>
      </w:pPr>
      <w:r w:rsidRPr="00A6455B">
        <w:rPr>
          <w:noProof/>
          <w:lang w:val="ru-RU" w:bidi="ru-RU"/>
        </w:rPr>
        <w:t xml:space="preserve">   </w:t>
      </w:r>
    </w:p>
    <w:tbl>
      <w:tblPr>
        <w:tblpPr w:leftFromText="180" w:rightFromText="180" w:vertAnchor="text" w:tblpX="1051" w:tblpY="528"/>
        <w:tblW w:w="0" w:type="auto"/>
        <w:tblLook w:val="0000" w:firstRow="0" w:lastRow="0" w:firstColumn="0" w:lastColumn="0" w:noHBand="0" w:noVBand="0"/>
      </w:tblPr>
      <w:tblGrid>
        <w:gridCol w:w="3969"/>
        <w:gridCol w:w="2694"/>
        <w:gridCol w:w="4448"/>
      </w:tblGrid>
      <w:tr w:rsidR="007E5419" w:rsidRPr="00A857DA" w14:paraId="58C8E894" w14:textId="77777777" w:rsidTr="009E139C">
        <w:trPr>
          <w:trHeight w:val="1418"/>
        </w:trPr>
        <w:tc>
          <w:tcPr>
            <w:tcW w:w="3969" w:type="dxa"/>
            <w:vAlign w:val="bottom"/>
          </w:tcPr>
          <w:p w14:paraId="6D29B962" w14:textId="77777777" w:rsidR="007E5419" w:rsidRPr="00A6455B" w:rsidRDefault="007E5419" w:rsidP="009E139C">
            <w:pPr>
              <w:pStyle w:val="3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27466706"/>
                <w:placeholder>
                  <w:docPart w:val="24C4CE66C50645ACBA2F30699564E340"/>
                </w:placeholder>
                <w15:appearance w15:val="hidden"/>
              </w:sdtPr>
              <w:sdtContent>
                <w:r w:rsidRPr="00A857DA">
                  <w:rPr>
                    <w:rStyle w:val="qwen-markdown-text"/>
                    <w:b w:val="0"/>
                    <w:bCs/>
                    <w:lang w:val="ru-RU"/>
                  </w:rPr>
                  <w:t>ООО «Пежо Моторс»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74B9E6AD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-1569956085"/>
                <w:placeholder>
                  <w:docPart w:val="ACD68CB823D442CAA8E294DEE2F8D66E"/>
                </w:placeholder>
                <w15:appearance w15:val="hidden"/>
              </w:sdtPr>
              <w:sdtContent>
                <w:r w:rsidRPr="00A22932">
                  <w:rPr>
                    <w:lang w:val="ru-RU"/>
                  </w:rPr>
                  <w:t>ул. Урицкого, 39, Ульяновск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</w:tc>
        <w:tc>
          <w:tcPr>
            <w:tcW w:w="2694" w:type="dxa"/>
            <w:vAlign w:val="bottom"/>
          </w:tcPr>
          <w:p w14:paraId="1AD36147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</w:tc>
        <w:tc>
          <w:tcPr>
            <w:tcW w:w="4448" w:type="dxa"/>
            <w:vAlign w:val="bottom"/>
          </w:tcPr>
          <w:p w14:paraId="3A479FF5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  <w:p w14:paraId="68D05890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ind w:left="-672" w:firstLine="672"/>
              <w:rPr>
                <w:lang w:val="ru-RU"/>
              </w:rPr>
            </w:pPr>
            <w:sdt>
              <w:sdtPr>
                <w:rPr>
                  <w:lang w:val="ru-RU"/>
                </w:rPr>
                <w:id w:val="2048177834"/>
                <w:placeholder>
                  <w:docPart w:val="6FDE3BBAE67649CCBA8FD55A201EF7D7"/>
                </w:placeholder>
                <w:showingPlcHdr/>
                <w15:appearance w15:val="hidden"/>
              </w:sdtPr>
              <w:sdtContent>
                <w:r w:rsidRPr="00A6455B">
                  <w:rPr>
                    <w:lang w:val="ru-RU" w:bidi="ru-RU"/>
                  </w:rPr>
                  <w:t>Телефон: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  <w:sdt>
              <w:sdtPr>
                <w:rPr>
                  <w:lang w:val="ru-RU"/>
                </w:rPr>
                <w:id w:val="58530360"/>
                <w:placeholder>
                  <w:docPart w:val="4570B907140842DE98A2631EE784D8E4"/>
                </w:placeholder>
                <w15:appearance w15:val="hidden"/>
              </w:sdtPr>
              <w:sdtContent>
                <w:r w:rsidRPr="00A857DA">
                  <w:rPr>
                    <w:sz w:val="20"/>
                    <w:szCs w:val="18"/>
                    <w:lang w:val="ru-RU"/>
                  </w:rPr>
                  <w:t>+7 (800) 100-00-00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1BE26EFF" w14:textId="77777777" w:rsidR="007E5419" w:rsidRPr="00A6455B" w:rsidRDefault="007E5419" w:rsidP="009E139C">
            <w:pPr>
              <w:pStyle w:val="af"/>
              <w:framePr w:hSpace="0" w:wrap="auto" w:vAnchor="margin" w:xAlign="left" w:yAlign="inline"/>
              <w:rPr>
                <w:lang w:val="ru-RU"/>
              </w:rPr>
            </w:pPr>
            <w:proofErr w:type="spellStart"/>
            <w:r>
              <w:rPr>
                <w:rStyle w:val="qwen-markdown-text"/>
                <w:b/>
                <w:bCs/>
              </w:rPr>
              <w:t>Алексей</w:t>
            </w:r>
            <w:proofErr w:type="spellEnd"/>
            <w:r>
              <w:rPr>
                <w:rStyle w:val="qwen-markdown-text"/>
                <w:b/>
                <w:bCs/>
              </w:rPr>
              <w:t xml:space="preserve"> </w:t>
            </w:r>
            <w:proofErr w:type="spellStart"/>
            <w:r>
              <w:rPr>
                <w:rStyle w:val="qwen-markdown-text"/>
                <w:b/>
                <w:bCs/>
              </w:rPr>
              <w:t>Смирнов</w:t>
            </w:r>
            <w:proofErr w:type="spellEnd"/>
          </w:p>
        </w:tc>
      </w:tr>
      <w:tr w:rsidR="007E5419" w:rsidRPr="00A857DA" w14:paraId="259E0212" w14:textId="77777777" w:rsidTr="009E139C">
        <w:trPr>
          <w:trHeight w:val="2016"/>
        </w:trPr>
        <w:tc>
          <w:tcPr>
            <w:tcW w:w="3969" w:type="dxa"/>
            <w:vAlign w:val="bottom"/>
          </w:tcPr>
          <w:p w14:paraId="2E8F5B98" w14:textId="77777777" w:rsidR="007E5419" w:rsidRPr="00A857DA" w:rsidRDefault="007E5419" w:rsidP="009E139C">
            <w:pPr>
              <w:pStyle w:val="3"/>
              <w:framePr w:hSpace="0" w:wrap="auto" w:vAnchor="margin" w:xAlign="left" w:yAlign="inline"/>
            </w:pPr>
          </w:p>
        </w:tc>
        <w:tc>
          <w:tcPr>
            <w:tcW w:w="2694" w:type="dxa"/>
            <w:vAlign w:val="bottom"/>
          </w:tcPr>
          <w:p w14:paraId="4CB9AA4A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</w:tc>
        <w:tc>
          <w:tcPr>
            <w:tcW w:w="4448" w:type="dxa"/>
          </w:tcPr>
          <w:p w14:paraId="09C6AB15" w14:textId="77777777" w:rsidR="007E5419" w:rsidRPr="00A6455B" w:rsidRDefault="007E5419" w:rsidP="009E139C">
            <w:pPr>
              <w:pStyle w:val="af"/>
              <w:framePr w:hSpace="0" w:wrap="auto" w:vAnchor="margin" w:xAlign="left" w:yAlign="inline"/>
              <w:jc w:val="right"/>
              <w:rPr>
                <w:lang w:val="ru-RU"/>
              </w:rPr>
            </w:pPr>
          </w:p>
        </w:tc>
      </w:tr>
    </w:tbl>
    <w:tbl>
      <w:tblPr>
        <w:tblpPr w:leftFromText="180" w:rightFromText="180" w:vertAnchor="text" w:tblpX="1054" w:tblpY="3192"/>
        <w:tblW w:w="0" w:type="auto"/>
        <w:tblLook w:val="0000" w:firstRow="0" w:lastRow="0" w:firstColumn="0" w:lastColumn="0" w:noHBand="0" w:noVBand="0"/>
      </w:tblPr>
      <w:tblGrid>
        <w:gridCol w:w="3960"/>
        <w:gridCol w:w="6251"/>
      </w:tblGrid>
      <w:tr w:rsidR="007E5419" w:rsidRPr="001A7FEC" w14:paraId="6F8E9DE4" w14:textId="77777777" w:rsidTr="007F6598">
        <w:trPr>
          <w:trHeight w:val="1616"/>
        </w:trPr>
        <w:tc>
          <w:tcPr>
            <w:tcW w:w="3960" w:type="dxa"/>
            <w:tcBorders>
              <w:bottom w:val="single" w:sz="24" w:space="0" w:color="2664B0" w:themeColor="accent3"/>
            </w:tcBorders>
          </w:tcPr>
          <w:p w14:paraId="39C24448" w14:textId="77777777" w:rsidR="007E5419" w:rsidRPr="00A6455B" w:rsidRDefault="007E5419" w:rsidP="00D50606">
            <w:pPr>
              <w:pStyle w:val="3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523754319"/>
                <w:placeholder>
                  <w:docPart w:val="52EA2622313E46BABE631D9561F5A9ED"/>
                </w:placeholder>
                <w15:appearance w15:val="hidden"/>
              </w:sdtPr>
              <w:sdtContent>
                <w:r>
                  <w:rPr>
                    <w:noProof/>
                    <w:lang w:val="ru-RU"/>
                  </w:rPr>
                  <w:t>Клиенту компании</w:t>
                </w:r>
                <w:r>
                  <w:rPr>
                    <w:lang w:val="ru-RU"/>
                  </w:rPr>
                  <w:t xml:space="preserve"> 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6CC24C87" w14:textId="77777777" w:rsidR="007E5419" w:rsidRPr="00292D42" w:rsidRDefault="007E5419" w:rsidP="00292D42">
            <w:pPr>
              <w:pStyle w:val="2"/>
              <w:framePr w:hSpace="0" w:wrap="auto" w:vAnchor="margin" w:xAlign="left" w:yAlign="inline"/>
              <w:rPr>
                <w:noProof/>
                <w:lang w:val="ru-RU" w:bidi="ru-RU"/>
              </w:rPr>
            </w:pPr>
            <w:sdt>
              <w:sdtPr>
                <w:rPr>
                  <w:noProof/>
                  <w:lang w:val="ru-RU"/>
                </w:rPr>
                <w:id w:val="-961576447"/>
                <w:placeholder>
                  <w:docPart w:val="18D51BB4F6E741AA95CC4626A1ACE73E"/>
                </w:placeholder>
                <w15:appearance w15:val="hidden"/>
              </w:sdtPr>
              <w:sdtContent>
                <w:r w:rsidRPr="007C3081">
                  <w:rPr>
                    <w:noProof/>
                    <w:lang w:val="ru-RU"/>
                  </w:rPr>
                  <w:t>Иванов Алексей Михайлович</w:t>
                </w:r>
              </w:sdtContent>
            </w:sdt>
          </w:p>
        </w:tc>
        <w:tc>
          <w:tcPr>
            <w:tcW w:w="6251" w:type="dxa"/>
          </w:tcPr>
          <w:p w14:paraId="74FED718" w14:textId="77777777" w:rsidR="007E5419" w:rsidRPr="00A6455B" w:rsidRDefault="007E5419" w:rsidP="00A857DA">
            <w:pPr>
              <w:pStyle w:val="3"/>
              <w:framePr w:hSpace="0" w:wrap="auto" w:vAnchor="margin" w:xAlign="left" w:yAlign="inline"/>
              <w:rPr>
                <w:noProof/>
                <w:lang w:val="ru-RU"/>
              </w:rPr>
            </w:pPr>
            <w:r w:rsidRPr="00A6455B">
              <w:rPr>
                <w:lang w:val="ru-RU" w:bidi="ru-RU"/>
              </w:rPr>
              <w:t xml:space="preserve"> </w:t>
            </w:r>
          </w:p>
        </w:tc>
      </w:tr>
      <w:tr w:rsidR="007E5419" w:rsidRPr="001A7FEC" w14:paraId="1B5CE93D" w14:textId="77777777" w:rsidTr="007F6598">
        <w:trPr>
          <w:trHeight w:val="6707"/>
        </w:trPr>
        <w:tc>
          <w:tcPr>
            <w:tcW w:w="10211" w:type="dxa"/>
            <w:gridSpan w:val="2"/>
            <w:tcBorders>
              <w:top w:val="single" w:sz="24" w:space="0" w:color="2664B0" w:themeColor="accent3"/>
            </w:tcBorders>
          </w:tcPr>
          <w:p w14:paraId="4D4C1C81" w14:textId="77777777" w:rsidR="007E5419" w:rsidRPr="00A6455B" w:rsidRDefault="007E5419" w:rsidP="00D50606">
            <w:pPr>
              <w:pStyle w:val="1"/>
              <w:framePr w:hSpace="0" w:wrap="auto" w:vAnchor="margin" w:xAlign="left" w:yAlign="inline"/>
              <w:jc w:val="right"/>
              <w:rPr>
                <w:bCs/>
                <w:lang w:val="ru-RU"/>
              </w:rPr>
            </w:pPr>
          </w:p>
          <w:p w14:paraId="7BEE5142" w14:textId="77777777" w:rsidR="007E5419" w:rsidRPr="00217513" w:rsidRDefault="007E5419" w:rsidP="00D50606">
            <w:pPr>
              <w:pStyle w:val="1"/>
              <w:framePr w:hSpace="0" w:wrap="auto" w:vAnchor="margin" w:xAlign="left" w:yAlign="inline"/>
              <w:jc w:val="right"/>
              <w:rPr>
                <w:lang w:val="ru-RU"/>
              </w:rPr>
            </w:pPr>
            <w:r>
              <w:rPr>
                <w:lang w:val="ru-RU"/>
              </w:rPr>
              <w:t>18 октября 2026 г.</w:t>
            </w:r>
          </w:p>
          <w:p w14:paraId="00B04D5D" w14:textId="77777777" w:rsidR="007E5419" w:rsidRPr="00A6455B" w:rsidRDefault="007E5419" w:rsidP="00D50606">
            <w:pPr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-1133484039"/>
                <w:placeholder>
                  <w:docPart w:val="35298C6F706F4CD5A88A0CA2A2ACF642"/>
                </w:placeholder>
                <w15:appearance w15:val="hidden"/>
              </w:sdtPr>
              <w:sdtContent>
                <w:r w:rsidRPr="00217513">
                  <w:rPr>
                    <w:rStyle w:val="qwen-markdown-text"/>
                    <w:b/>
                    <w:bCs/>
                    <w:lang w:val="ru-RU"/>
                  </w:rPr>
                  <w:t>Уважаем</w:t>
                </w:r>
                <w:r w:rsidRPr="007C3081">
                  <w:rPr>
                    <w:b/>
                    <w:bCs/>
                    <w:noProof/>
                    <w:lang w:val="ru-RU"/>
                  </w:rPr>
                  <w:t>ый</w:t>
                </w:r>
                <w:r>
                  <w:rPr>
                    <w:rStyle w:val="qwen-markdown-text"/>
                    <w:b/>
                    <w:bCs/>
                    <w:lang w:val="ru-RU"/>
                  </w:rPr>
                  <w:t xml:space="preserve"> </w:t>
                </w:r>
                <w:r w:rsidRPr="007C3081">
                  <w:rPr>
                    <w:b/>
                    <w:bCs/>
                    <w:noProof/>
                    <w:lang w:val="ru-RU"/>
                  </w:rPr>
                  <w:t>Иванов Алексей Михайлович</w:t>
                </w:r>
                <w:r w:rsidRPr="00217513">
                  <w:rPr>
                    <w:rStyle w:val="qwen-markdown-text"/>
                    <w:b/>
                    <w:bCs/>
                    <w:lang w:val="ru-RU"/>
                  </w:rPr>
                  <w:t>!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069489FB" w14:textId="77777777" w:rsidR="007E5419" w:rsidRPr="00A6455B" w:rsidRDefault="007E5419" w:rsidP="00D50606">
            <w:pPr>
              <w:framePr w:hSpace="0" w:wrap="auto" w:vAnchor="margin" w:xAlign="left" w:yAlign="inline"/>
              <w:rPr>
                <w:lang w:val="ru-RU"/>
              </w:rPr>
            </w:pPr>
          </w:p>
          <w:p w14:paraId="0B7E2792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/>
              </w:rPr>
            </w:pPr>
            <w:r w:rsidRPr="00217513">
              <w:rPr>
                <w:rStyle w:val="qwen-markdown-text"/>
                <w:lang w:val="ru-RU"/>
              </w:rPr>
              <w:t>Сообщаем Вам, что плановые технические работы и диагностика Вашего автомобиля успешно завершены в нашем сервисном центре, расположенном по адресу:</w:t>
            </w:r>
            <w:r>
              <w:rPr>
                <w:rStyle w:val="qwen-markdown-text"/>
                <w:lang w:val="ru-RU"/>
              </w:rPr>
              <w:t xml:space="preserve"> </w:t>
            </w:r>
            <w:r w:rsidRPr="007C3081">
              <w:rPr>
                <w:noProof/>
                <w:lang w:val="ru-RU"/>
              </w:rPr>
              <w:t>ул. Урицкого, 39, Ульяновск</w:t>
            </w:r>
            <w:r w:rsidRPr="00217513">
              <w:rPr>
                <w:rStyle w:val="qwen-markdown-text"/>
                <w:lang w:val="ru-RU"/>
              </w:rPr>
              <w:t>.</w:t>
            </w:r>
          </w:p>
          <w:p w14:paraId="01C0D2A9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>Детали выполненных работ:</w:t>
            </w:r>
          </w:p>
          <w:p w14:paraId="5D5E3D98" w14:textId="77777777" w:rsidR="007E5419" w:rsidRPr="00217513" w:rsidRDefault="007E5419" w:rsidP="00217513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Номер Вашего заказ-наряда: </w:t>
            </w:r>
            <w:r w:rsidRPr="007C3081">
              <w:rPr>
                <w:noProof/>
                <w:lang w:val="ru-RU" w:bidi="ru-RU"/>
              </w:rPr>
              <w:t>1009</w:t>
            </w:r>
          </w:p>
          <w:p w14:paraId="036DD5F6" w14:textId="77777777" w:rsidR="007E5419" w:rsidRDefault="007E5419" w:rsidP="00446686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A22932">
              <w:rPr>
                <w:lang w:val="ru-RU" w:bidi="ru-RU"/>
              </w:rPr>
              <w:t xml:space="preserve">Автомобиль: Peugeot </w:t>
            </w:r>
            <w:r w:rsidRPr="007C3081">
              <w:rPr>
                <w:noProof/>
                <w:lang w:val="ru-RU" w:bidi="ru-RU"/>
              </w:rPr>
              <w:t>Peugeot 508</w:t>
            </w:r>
          </w:p>
          <w:p w14:paraId="27B5DD9D" w14:textId="77777777" w:rsidR="007E5419" w:rsidRPr="00A22932" w:rsidRDefault="007E5419" w:rsidP="00446686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A22932">
              <w:rPr>
                <w:lang w:val="ru-RU" w:bidi="ru-RU"/>
              </w:rPr>
              <w:t>Выполнено: замена моторного масла и фильтров, компьютерная диагностика электронных систем, проверка ходовой части и обновление ПО мультимедийной системы.</w:t>
            </w:r>
          </w:p>
          <w:p w14:paraId="0703A010" w14:textId="77777777" w:rsidR="007E5419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Общая стоимость выполненных работ и запчастей составила </w:t>
            </w:r>
            <w:r w:rsidRPr="007C3081">
              <w:rPr>
                <w:noProof/>
                <w:lang w:val="ru-RU" w:bidi="ru-RU"/>
              </w:rPr>
              <w:t>25000</w:t>
            </w:r>
            <w:r>
              <w:rPr>
                <w:lang w:val="ru-RU" w:bidi="ru-RU"/>
              </w:rPr>
              <w:t xml:space="preserve"> </w:t>
            </w:r>
            <w:r w:rsidRPr="00217513">
              <w:rPr>
                <w:lang w:val="ru-RU" w:bidi="ru-RU"/>
              </w:rPr>
              <w:t xml:space="preserve">рублей. </w:t>
            </w:r>
          </w:p>
          <w:p w14:paraId="312038FD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Рады сообщить, что на Вашем бонусном счете накоплено </w:t>
            </w:r>
            <w:r w:rsidRPr="007C3081">
              <w:rPr>
                <w:noProof/>
                <w:lang w:val="ru-RU" w:bidi="ru-RU"/>
              </w:rPr>
              <w:t>900</w:t>
            </w:r>
            <w:r>
              <w:rPr>
                <w:lang w:val="ru-RU" w:bidi="ru-RU"/>
              </w:rPr>
              <w:t xml:space="preserve"> </w:t>
            </w:r>
            <w:r w:rsidRPr="00217513">
              <w:rPr>
                <w:lang w:val="ru-RU" w:bidi="ru-RU"/>
              </w:rPr>
              <w:t>баллов. Вы можете использовать их для частичной или полной оплаты следующего визита в наш сервис.</w:t>
            </w:r>
          </w:p>
          <w:p w14:paraId="3C371E13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>Ваш автомобиль полностью готов к выдаче и прошел контроль качества. Просим забрать его в удобное для Вас время работы центра (ежедневно с 08:00 до 22:00).</w:t>
            </w:r>
          </w:p>
          <w:p w14:paraId="2989826A" w14:textId="77777777" w:rsidR="007E5419" w:rsidRPr="00217513" w:rsidRDefault="007E5419" w:rsidP="00217513">
            <w:pPr>
              <w:pStyle w:val="1"/>
              <w:framePr w:hSpace="0" w:wrap="auto" w:vAnchor="margin" w:xAlign="left" w:yAlign="inline"/>
              <w:spacing w:before="840"/>
              <w:rPr>
                <w:lang w:val="ru-RU"/>
              </w:rPr>
            </w:pPr>
            <w:r w:rsidRPr="00217513">
              <w:rPr>
                <w:rStyle w:val="qwen-markdown-text"/>
                <w:sz w:val="24"/>
                <w:szCs w:val="24"/>
                <w:lang w:val="ru-RU"/>
              </w:rPr>
              <w:t>С уважением,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Руководитель сервисной службы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ООО «Пежо Моторс»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Алексей Смирнов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i/>
                <w:iCs/>
                <w:sz w:val="24"/>
                <w:szCs w:val="24"/>
                <w:lang w:val="ru-RU"/>
              </w:rPr>
              <w:t>Телефон для справок: +7 (800) 100-00-00</w:t>
            </w:r>
          </w:p>
        </w:tc>
      </w:tr>
    </w:tbl>
    <w:p w14:paraId="566C7CA3" w14:textId="77777777" w:rsidR="007E5419" w:rsidRDefault="007E5419" w:rsidP="000E7E1B">
      <w:pPr>
        <w:framePr w:hSpace="0" w:wrap="auto" w:vAnchor="margin" w:xAlign="left" w:yAlign="inline"/>
        <w:rPr>
          <w:noProof/>
          <w:lang w:val="ru-RU" w:bidi="ru-RU"/>
        </w:rPr>
        <w:sectPr w:rsidR="007E5419" w:rsidSect="007E5419">
          <w:headerReference w:type="even" r:id="rId60"/>
          <w:headerReference w:type="default" r:id="rId61"/>
          <w:footerReference w:type="even" r:id="rId62"/>
          <w:footerReference w:type="default" r:id="rId63"/>
          <w:headerReference w:type="first" r:id="rId64"/>
          <w:footerReference w:type="first" r:id="rId65"/>
          <w:pgSz w:w="11907" w:h="16839" w:code="9"/>
          <w:pgMar w:top="432" w:right="0" w:bottom="720" w:left="0" w:header="0" w:footer="0" w:gutter="0"/>
          <w:pgBorders w:display="notFirstPage" w:offsetFrom="page">
            <w:right w:val="threeDEmboss" w:sz="48" w:space="24" w:color="005893" w:themeColor="accent1" w:themeShade="80"/>
          </w:pgBorders>
          <w:pgNumType w:start="1"/>
          <w:cols w:space="720"/>
          <w:docGrid w:linePitch="360"/>
        </w:sectPr>
      </w:pPr>
      <w:r w:rsidRPr="00A6455B">
        <w:rPr>
          <w:noProof/>
          <w:lang w:val="ru-RU" w:bidi="ru-RU"/>
        </w:rPr>
        <w:t xml:space="preserve">   </w:t>
      </w:r>
    </w:p>
    <w:tbl>
      <w:tblPr>
        <w:tblpPr w:leftFromText="180" w:rightFromText="180" w:vertAnchor="text" w:tblpX="1051" w:tblpY="528"/>
        <w:tblW w:w="0" w:type="auto"/>
        <w:tblLook w:val="0000" w:firstRow="0" w:lastRow="0" w:firstColumn="0" w:lastColumn="0" w:noHBand="0" w:noVBand="0"/>
      </w:tblPr>
      <w:tblGrid>
        <w:gridCol w:w="3969"/>
        <w:gridCol w:w="2694"/>
        <w:gridCol w:w="4448"/>
      </w:tblGrid>
      <w:tr w:rsidR="007E5419" w:rsidRPr="00A857DA" w14:paraId="57CCCAC7" w14:textId="77777777" w:rsidTr="009E139C">
        <w:trPr>
          <w:trHeight w:val="1418"/>
        </w:trPr>
        <w:tc>
          <w:tcPr>
            <w:tcW w:w="3969" w:type="dxa"/>
            <w:vAlign w:val="bottom"/>
          </w:tcPr>
          <w:p w14:paraId="1AF64AE4" w14:textId="77777777" w:rsidR="007E5419" w:rsidRPr="00A6455B" w:rsidRDefault="007E5419" w:rsidP="009E139C">
            <w:pPr>
              <w:pStyle w:val="3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1032158004"/>
                <w:placeholder>
                  <w:docPart w:val="F4E9306AAA9F419F84B23AA85A93E347"/>
                </w:placeholder>
                <w15:appearance w15:val="hidden"/>
              </w:sdtPr>
              <w:sdtContent>
                <w:r w:rsidRPr="00A857DA">
                  <w:rPr>
                    <w:rStyle w:val="qwen-markdown-text"/>
                    <w:b w:val="0"/>
                    <w:bCs/>
                    <w:lang w:val="ru-RU"/>
                  </w:rPr>
                  <w:t>ООО «Пежо Моторс»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75A3BFDA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-821894288"/>
                <w:placeholder>
                  <w:docPart w:val="64A04F8C330D4587B3B717D8E353BD34"/>
                </w:placeholder>
                <w15:appearance w15:val="hidden"/>
              </w:sdtPr>
              <w:sdtContent>
                <w:r w:rsidRPr="00A22932">
                  <w:rPr>
                    <w:lang w:val="ru-RU"/>
                  </w:rPr>
                  <w:t>ул. Урицкого, 39, Ульяновск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</w:tc>
        <w:tc>
          <w:tcPr>
            <w:tcW w:w="2694" w:type="dxa"/>
            <w:vAlign w:val="bottom"/>
          </w:tcPr>
          <w:p w14:paraId="260402C9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</w:tc>
        <w:tc>
          <w:tcPr>
            <w:tcW w:w="4448" w:type="dxa"/>
            <w:vAlign w:val="bottom"/>
          </w:tcPr>
          <w:p w14:paraId="02EBA4C7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  <w:p w14:paraId="251D0BE9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ind w:left="-672" w:firstLine="672"/>
              <w:rPr>
                <w:lang w:val="ru-RU"/>
              </w:rPr>
            </w:pPr>
            <w:sdt>
              <w:sdtPr>
                <w:rPr>
                  <w:lang w:val="ru-RU"/>
                </w:rPr>
                <w:id w:val="-1179192738"/>
                <w:placeholder>
                  <w:docPart w:val="C120F92ABEA846B580C17AA05676BFF4"/>
                </w:placeholder>
                <w:showingPlcHdr/>
                <w15:appearance w15:val="hidden"/>
              </w:sdtPr>
              <w:sdtContent>
                <w:r w:rsidRPr="00A6455B">
                  <w:rPr>
                    <w:lang w:val="ru-RU" w:bidi="ru-RU"/>
                  </w:rPr>
                  <w:t>Телефон: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  <w:sdt>
              <w:sdtPr>
                <w:rPr>
                  <w:lang w:val="ru-RU"/>
                </w:rPr>
                <w:id w:val="1675141040"/>
                <w:placeholder>
                  <w:docPart w:val="3725DAAB31554358A6DE75B0E172FF37"/>
                </w:placeholder>
                <w15:appearance w15:val="hidden"/>
              </w:sdtPr>
              <w:sdtContent>
                <w:r w:rsidRPr="00A857DA">
                  <w:rPr>
                    <w:sz w:val="20"/>
                    <w:szCs w:val="18"/>
                    <w:lang w:val="ru-RU"/>
                  </w:rPr>
                  <w:t>+7 (800) 100-00-00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665EA42A" w14:textId="77777777" w:rsidR="007E5419" w:rsidRPr="00A6455B" w:rsidRDefault="007E5419" w:rsidP="009E139C">
            <w:pPr>
              <w:pStyle w:val="af"/>
              <w:framePr w:hSpace="0" w:wrap="auto" w:vAnchor="margin" w:xAlign="left" w:yAlign="inline"/>
              <w:rPr>
                <w:lang w:val="ru-RU"/>
              </w:rPr>
            </w:pPr>
            <w:proofErr w:type="spellStart"/>
            <w:r>
              <w:rPr>
                <w:rStyle w:val="qwen-markdown-text"/>
                <w:b/>
                <w:bCs/>
              </w:rPr>
              <w:t>Алексей</w:t>
            </w:r>
            <w:proofErr w:type="spellEnd"/>
            <w:r>
              <w:rPr>
                <w:rStyle w:val="qwen-markdown-text"/>
                <w:b/>
                <w:bCs/>
              </w:rPr>
              <w:t xml:space="preserve"> </w:t>
            </w:r>
            <w:proofErr w:type="spellStart"/>
            <w:r>
              <w:rPr>
                <w:rStyle w:val="qwen-markdown-text"/>
                <w:b/>
                <w:bCs/>
              </w:rPr>
              <w:t>Смирнов</w:t>
            </w:r>
            <w:proofErr w:type="spellEnd"/>
          </w:p>
        </w:tc>
      </w:tr>
      <w:tr w:rsidR="007E5419" w:rsidRPr="00A857DA" w14:paraId="50D70631" w14:textId="77777777" w:rsidTr="009E139C">
        <w:trPr>
          <w:trHeight w:val="2016"/>
        </w:trPr>
        <w:tc>
          <w:tcPr>
            <w:tcW w:w="3969" w:type="dxa"/>
            <w:vAlign w:val="bottom"/>
          </w:tcPr>
          <w:p w14:paraId="668C273B" w14:textId="77777777" w:rsidR="007E5419" w:rsidRPr="00A857DA" w:rsidRDefault="007E5419" w:rsidP="009E139C">
            <w:pPr>
              <w:pStyle w:val="3"/>
              <w:framePr w:hSpace="0" w:wrap="auto" w:vAnchor="margin" w:xAlign="left" w:yAlign="inline"/>
            </w:pPr>
          </w:p>
        </w:tc>
        <w:tc>
          <w:tcPr>
            <w:tcW w:w="2694" w:type="dxa"/>
            <w:vAlign w:val="bottom"/>
          </w:tcPr>
          <w:p w14:paraId="29C9F4B3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</w:tc>
        <w:tc>
          <w:tcPr>
            <w:tcW w:w="4448" w:type="dxa"/>
          </w:tcPr>
          <w:p w14:paraId="43BD50F1" w14:textId="77777777" w:rsidR="007E5419" w:rsidRPr="00A6455B" w:rsidRDefault="007E5419" w:rsidP="009E139C">
            <w:pPr>
              <w:pStyle w:val="af"/>
              <w:framePr w:hSpace="0" w:wrap="auto" w:vAnchor="margin" w:xAlign="left" w:yAlign="inline"/>
              <w:jc w:val="right"/>
              <w:rPr>
                <w:lang w:val="ru-RU"/>
              </w:rPr>
            </w:pPr>
          </w:p>
        </w:tc>
      </w:tr>
    </w:tbl>
    <w:tbl>
      <w:tblPr>
        <w:tblpPr w:leftFromText="180" w:rightFromText="180" w:vertAnchor="text" w:tblpX="1054" w:tblpY="3192"/>
        <w:tblW w:w="0" w:type="auto"/>
        <w:tblLook w:val="0000" w:firstRow="0" w:lastRow="0" w:firstColumn="0" w:lastColumn="0" w:noHBand="0" w:noVBand="0"/>
      </w:tblPr>
      <w:tblGrid>
        <w:gridCol w:w="3960"/>
        <w:gridCol w:w="6251"/>
      </w:tblGrid>
      <w:tr w:rsidR="007E5419" w:rsidRPr="001A7FEC" w14:paraId="384D1D6F" w14:textId="77777777" w:rsidTr="007F6598">
        <w:trPr>
          <w:trHeight w:val="1616"/>
        </w:trPr>
        <w:tc>
          <w:tcPr>
            <w:tcW w:w="3960" w:type="dxa"/>
            <w:tcBorders>
              <w:bottom w:val="single" w:sz="24" w:space="0" w:color="2664B0" w:themeColor="accent3"/>
            </w:tcBorders>
          </w:tcPr>
          <w:p w14:paraId="64155B11" w14:textId="77777777" w:rsidR="007E5419" w:rsidRPr="00A6455B" w:rsidRDefault="007E5419" w:rsidP="00D50606">
            <w:pPr>
              <w:pStyle w:val="3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-1994630450"/>
                <w:placeholder>
                  <w:docPart w:val="0D9C04D5A889455D9EA39793A2DC2E5C"/>
                </w:placeholder>
                <w15:appearance w15:val="hidden"/>
              </w:sdtPr>
              <w:sdtContent>
                <w:r>
                  <w:rPr>
                    <w:noProof/>
                    <w:lang w:val="ru-RU"/>
                  </w:rPr>
                  <w:t>Клиенту компании</w:t>
                </w:r>
                <w:r>
                  <w:rPr>
                    <w:lang w:val="ru-RU"/>
                  </w:rPr>
                  <w:t xml:space="preserve"> 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22539024" w14:textId="77777777" w:rsidR="007E5419" w:rsidRPr="00292D42" w:rsidRDefault="007E5419" w:rsidP="00292D42">
            <w:pPr>
              <w:pStyle w:val="2"/>
              <w:framePr w:hSpace="0" w:wrap="auto" w:vAnchor="margin" w:xAlign="left" w:yAlign="inline"/>
              <w:rPr>
                <w:noProof/>
                <w:lang w:val="ru-RU" w:bidi="ru-RU"/>
              </w:rPr>
            </w:pPr>
            <w:sdt>
              <w:sdtPr>
                <w:rPr>
                  <w:noProof/>
                  <w:lang w:val="ru-RU"/>
                </w:rPr>
                <w:id w:val="-102195557"/>
                <w:placeholder>
                  <w:docPart w:val="D30B68BAA1DC4C018D73BAC9117F407D"/>
                </w:placeholder>
                <w15:appearance w15:val="hidden"/>
              </w:sdtPr>
              <w:sdtContent>
                <w:r w:rsidRPr="007C3081">
                  <w:rPr>
                    <w:noProof/>
                    <w:lang w:val="ru-RU"/>
                  </w:rPr>
                  <w:t>Козлова Анна Игоревна</w:t>
                </w:r>
              </w:sdtContent>
            </w:sdt>
          </w:p>
        </w:tc>
        <w:tc>
          <w:tcPr>
            <w:tcW w:w="6251" w:type="dxa"/>
          </w:tcPr>
          <w:p w14:paraId="7ACD7D4E" w14:textId="77777777" w:rsidR="007E5419" w:rsidRPr="00A6455B" w:rsidRDefault="007E5419" w:rsidP="00A857DA">
            <w:pPr>
              <w:pStyle w:val="3"/>
              <w:framePr w:hSpace="0" w:wrap="auto" w:vAnchor="margin" w:xAlign="left" w:yAlign="inline"/>
              <w:rPr>
                <w:noProof/>
                <w:lang w:val="ru-RU"/>
              </w:rPr>
            </w:pPr>
            <w:r w:rsidRPr="00A6455B">
              <w:rPr>
                <w:lang w:val="ru-RU" w:bidi="ru-RU"/>
              </w:rPr>
              <w:t xml:space="preserve"> </w:t>
            </w:r>
          </w:p>
        </w:tc>
      </w:tr>
      <w:tr w:rsidR="007E5419" w:rsidRPr="001A7FEC" w14:paraId="29F67B95" w14:textId="77777777" w:rsidTr="007F6598">
        <w:trPr>
          <w:trHeight w:val="6707"/>
        </w:trPr>
        <w:tc>
          <w:tcPr>
            <w:tcW w:w="10211" w:type="dxa"/>
            <w:gridSpan w:val="2"/>
            <w:tcBorders>
              <w:top w:val="single" w:sz="24" w:space="0" w:color="2664B0" w:themeColor="accent3"/>
            </w:tcBorders>
          </w:tcPr>
          <w:p w14:paraId="016F0E29" w14:textId="77777777" w:rsidR="007E5419" w:rsidRPr="00A6455B" w:rsidRDefault="007E5419" w:rsidP="00D50606">
            <w:pPr>
              <w:pStyle w:val="1"/>
              <w:framePr w:hSpace="0" w:wrap="auto" w:vAnchor="margin" w:xAlign="left" w:yAlign="inline"/>
              <w:jc w:val="right"/>
              <w:rPr>
                <w:bCs/>
                <w:lang w:val="ru-RU"/>
              </w:rPr>
            </w:pPr>
          </w:p>
          <w:p w14:paraId="1C7EDE6A" w14:textId="77777777" w:rsidR="007E5419" w:rsidRPr="00217513" w:rsidRDefault="007E5419" w:rsidP="00D50606">
            <w:pPr>
              <w:pStyle w:val="1"/>
              <w:framePr w:hSpace="0" w:wrap="auto" w:vAnchor="margin" w:xAlign="left" w:yAlign="inline"/>
              <w:jc w:val="right"/>
              <w:rPr>
                <w:lang w:val="ru-RU"/>
              </w:rPr>
            </w:pPr>
            <w:r>
              <w:rPr>
                <w:lang w:val="ru-RU"/>
              </w:rPr>
              <w:t>18 октября 2026 г.</w:t>
            </w:r>
          </w:p>
          <w:p w14:paraId="4A273FBB" w14:textId="77777777" w:rsidR="007E5419" w:rsidRPr="00A6455B" w:rsidRDefault="007E5419" w:rsidP="00D50606">
            <w:pPr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-12922762"/>
                <w:placeholder>
                  <w:docPart w:val="2A80686167194599A9923BB43EC2781F"/>
                </w:placeholder>
                <w15:appearance w15:val="hidden"/>
              </w:sdtPr>
              <w:sdtContent>
                <w:r w:rsidRPr="00217513">
                  <w:rPr>
                    <w:rStyle w:val="qwen-markdown-text"/>
                    <w:b/>
                    <w:bCs/>
                    <w:lang w:val="ru-RU"/>
                  </w:rPr>
                  <w:t>Уважаем</w:t>
                </w:r>
                <w:r w:rsidRPr="007C3081">
                  <w:rPr>
                    <w:b/>
                    <w:bCs/>
                    <w:noProof/>
                    <w:lang w:val="ru-RU"/>
                  </w:rPr>
                  <w:t>ая</w:t>
                </w:r>
                <w:r>
                  <w:rPr>
                    <w:rStyle w:val="qwen-markdown-text"/>
                    <w:b/>
                    <w:bCs/>
                    <w:lang w:val="ru-RU"/>
                  </w:rPr>
                  <w:t xml:space="preserve"> </w:t>
                </w:r>
                <w:r w:rsidRPr="007C3081">
                  <w:rPr>
                    <w:b/>
                    <w:bCs/>
                    <w:noProof/>
                    <w:lang w:val="ru-RU"/>
                  </w:rPr>
                  <w:t>Козлова Анна Игоревна</w:t>
                </w:r>
                <w:r w:rsidRPr="00217513">
                  <w:rPr>
                    <w:rStyle w:val="qwen-markdown-text"/>
                    <w:b/>
                    <w:bCs/>
                    <w:lang w:val="ru-RU"/>
                  </w:rPr>
                  <w:t>!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5EC4C941" w14:textId="77777777" w:rsidR="007E5419" w:rsidRPr="00A6455B" w:rsidRDefault="007E5419" w:rsidP="00D50606">
            <w:pPr>
              <w:framePr w:hSpace="0" w:wrap="auto" w:vAnchor="margin" w:xAlign="left" w:yAlign="inline"/>
              <w:rPr>
                <w:lang w:val="ru-RU"/>
              </w:rPr>
            </w:pPr>
          </w:p>
          <w:p w14:paraId="3E699C61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/>
              </w:rPr>
            </w:pPr>
            <w:r w:rsidRPr="00217513">
              <w:rPr>
                <w:rStyle w:val="qwen-markdown-text"/>
                <w:lang w:val="ru-RU"/>
              </w:rPr>
              <w:t>Сообщаем Вам, что плановые технические работы и диагностика Вашего автомобиля успешно завершены в нашем сервисном центре, расположенном по адресу:</w:t>
            </w:r>
            <w:r>
              <w:rPr>
                <w:rStyle w:val="qwen-markdown-text"/>
                <w:lang w:val="ru-RU"/>
              </w:rPr>
              <w:t xml:space="preserve"> </w:t>
            </w:r>
            <w:r w:rsidRPr="007C3081">
              <w:rPr>
                <w:noProof/>
                <w:lang w:val="ru-RU"/>
              </w:rPr>
              <w:t>ул. Урицкого, 39, Ульяновск</w:t>
            </w:r>
            <w:r w:rsidRPr="00217513">
              <w:rPr>
                <w:rStyle w:val="qwen-markdown-text"/>
                <w:lang w:val="ru-RU"/>
              </w:rPr>
              <w:t>.</w:t>
            </w:r>
          </w:p>
          <w:p w14:paraId="74A0FFF0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>Детали выполненных работ:</w:t>
            </w:r>
          </w:p>
          <w:p w14:paraId="5F879E0F" w14:textId="77777777" w:rsidR="007E5419" w:rsidRPr="00217513" w:rsidRDefault="007E5419" w:rsidP="00217513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Номер Вашего заказ-наряда: </w:t>
            </w:r>
            <w:r w:rsidRPr="007C3081">
              <w:rPr>
                <w:noProof/>
                <w:lang w:val="ru-RU" w:bidi="ru-RU"/>
              </w:rPr>
              <w:t>1010</w:t>
            </w:r>
          </w:p>
          <w:p w14:paraId="70C799A9" w14:textId="77777777" w:rsidR="007E5419" w:rsidRDefault="007E5419" w:rsidP="00446686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A22932">
              <w:rPr>
                <w:lang w:val="ru-RU" w:bidi="ru-RU"/>
              </w:rPr>
              <w:t xml:space="preserve">Автомобиль: Peugeot </w:t>
            </w:r>
            <w:r w:rsidRPr="007C3081">
              <w:rPr>
                <w:noProof/>
                <w:lang w:val="ru-RU" w:bidi="ru-RU"/>
              </w:rPr>
              <w:t>Peugeot 3008</w:t>
            </w:r>
          </w:p>
          <w:p w14:paraId="345EDE08" w14:textId="77777777" w:rsidR="007E5419" w:rsidRPr="00A22932" w:rsidRDefault="007E5419" w:rsidP="00446686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A22932">
              <w:rPr>
                <w:lang w:val="ru-RU" w:bidi="ru-RU"/>
              </w:rPr>
              <w:t>Выполнено: замена моторного масла и фильтров, компьютерная диагностика электронных систем, проверка ходовой части и обновление ПО мультимедийной системы.</w:t>
            </w:r>
          </w:p>
          <w:p w14:paraId="3678B9A4" w14:textId="77777777" w:rsidR="007E5419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Общая стоимость выполненных работ и запчастей составила </w:t>
            </w:r>
            <w:r w:rsidRPr="007C3081">
              <w:rPr>
                <w:noProof/>
                <w:lang w:val="ru-RU" w:bidi="ru-RU"/>
              </w:rPr>
              <w:t>11000</w:t>
            </w:r>
            <w:r>
              <w:rPr>
                <w:lang w:val="ru-RU" w:bidi="ru-RU"/>
              </w:rPr>
              <w:t xml:space="preserve"> </w:t>
            </w:r>
            <w:r w:rsidRPr="00217513">
              <w:rPr>
                <w:lang w:val="ru-RU" w:bidi="ru-RU"/>
              </w:rPr>
              <w:t xml:space="preserve">рублей. </w:t>
            </w:r>
          </w:p>
          <w:p w14:paraId="50768F29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Рады сообщить, что на Вашем бонусном счете накоплено </w:t>
            </w:r>
            <w:r w:rsidRPr="007C3081">
              <w:rPr>
                <w:noProof/>
                <w:lang w:val="ru-RU" w:bidi="ru-RU"/>
              </w:rPr>
              <w:t>250</w:t>
            </w:r>
            <w:r>
              <w:rPr>
                <w:lang w:val="ru-RU" w:bidi="ru-RU"/>
              </w:rPr>
              <w:t xml:space="preserve"> </w:t>
            </w:r>
            <w:r w:rsidRPr="00217513">
              <w:rPr>
                <w:lang w:val="ru-RU" w:bidi="ru-RU"/>
              </w:rPr>
              <w:t>баллов. Вы можете использовать их для частичной или полной оплаты следующего визита в наш сервис.</w:t>
            </w:r>
          </w:p>
          <w:p w14:paraId="6F5EF5C7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>Ваш автомобиль полностью готов к выдаче и прошел контроль качества. Просим забрать его в удобное для Вас время работы центра (ежедневно с 08:00 до 22:00).</w:t>
            </w:r>
          </w:p>
          <w:p w14:paraId="2907C3FD" w14:textId="77777777" w:rsidR="007E5419" w:rsidRPr="00217513" w:rsidRDefault="007E5419" w:rsidP="00217513">
            <w:pPr>
              <w:pStyle w:val="1"/>
              <w:framePr w:hSpace="0" w:wrap="auto" w:vAnchor="margin" w:xAlign="left" w:yAlign="inline"/>
              <w:spacing w:before="840"/>
              <w:rPr>
                <w:lang w:val="ru-RU"/>
              </w:rPr>
            </w:pPr>
            <w:r w:rsidRPr="00217513">
              <w:rPr>
                <w:rStyle w:val="qwen-markdown-text"/>
                <w:sz w:val="24"/>
                <w:szCs w:val="24"/>
                <w:lang w:val="ru-RU"/>
              </w:rPr>
              <w:t>С уважением,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Руководитель сервисной службы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ООО «Пежо Моторс»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Алексей Смирнов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i/>
                <w:iCs/>
                <w:sz w:val="24"/>
                <w:szCs w:val="24"/>
                <w:lang w:val="ru-RU"/>
              </w:rPr>
              <w:t>Телефон для справок: +7 (800) 100-00-00</w:t>
            </w:r>
          </w:p>
        </w:tc>
      </w:tr>
    </w:tbl>
    <w:p w14:paraId="6FEFBF38" w14:textId="77777777" w:rsidR="007E5419" w:rsidRDefault="007E5419" w:rsidP="000E7E1B">
      <w:pPr>
        <w:framePr w:hSpace="0" w:wrap="auto" w:vAnchor="margin" w:xAlign="left" w:yAlign="inline"/>
        <w:rPr>
          <w:noProof/>
          <w:lang w:val="ru-RU" w:bidi="ru-RU"/>
        </w:rPr>
        <w:sectPr w:rsidR="007E5419" w:rsidSect="007E5419">
          <w:headerReference w:type="even" r:id="rId66"/>
          <w:headerReference w:type="default" r:id="rId67"/>
          <w:footerReference w:type="even" r:id="rId68"/>
          <w:footerReference w:type="default" r:id="rId69"/>
          <w:headerReference w:type="first" r:id="rId70"/>
          <w:footerReference w:type="first" r:id="rId71"/>
          <w:pgSz w:w="11907" w:h="16839" w:code="9"/>
          <w:pgMar w:top="432" w:right="0" w:bottom="720" w:left="0" w:header="0" w:footer="0" w:gutter="0"/>
          <w:pgBorders w:display="notFirstPage" w:offsetFrom="page">
            <w:right w:val="threeDEmboss" w:sz="48" w:space="24" w:color="005893" w:themeColor="accent1" w:themeShade="80"/>
          </w:pgBorders>
          <w:pgNumType w:start="1"/>
          <w:cols w:space="720"/>
          <w:docGrid w:linePitch="360"/>
        </w:sectPr>
      </w:pPr>
      <w:r w:rsidRPr="00A6455B">
        <w:rPr>
          <w:noProof/>
          <w:lang w:val="ru-RU" w:bidi="ru-RU"/>
        </w:rPr>
        <w:t xml:space="preserve">   </w:t>
      </w:r>
    </w:p>
    <w:tbl>
      <w:tblPr>
        <w:tblpPr w:leftFromText="180" w:rightFromText="180" w:vertAnchor="text" w:tblpX="1051" w:tblpY="528"/>
        <w:tblW w:w="0" w:type="auto"/>
        <w:tblLook w:val="0000" w:firstRow="0" w:lastRow="0" w:firstColumn="0" w:lastColumn="0" w:noHBand="0" w:noVBand="0"/>
      </w:tblPr>
      <w:tblGrid>
        <w:gridCol w:w="3969"/>
        <w:gridCol w:w="2694"/>
        <w:gridCol w:w="4448"/>
      </w:tblGrid>
      <w:tr w:rsidR="007E5419" w:rsidRPr="00A857DA" w14:paraId="421D6C67" w14:textId="77777777" w:rsidTr="009E139C">
        <w:trPr>
          <w:trHeight w:val="1418"/>
        </w:trPr>
        <w:tc>
          <w:tcPr>
            <w:tcW w:w="3969" w:type="dxa"/>
            <w:vAlign w:val="bottom"/>
          </w:tcPr>
          <w:p w14:paraId="5B87BB1B" w14:textId="77777777" w:rsidR="007E5419" w:rsidRPr="00A6455B" w:rsidRDefault="007E5419" w:rsidP="009E139C">
            <w:pPr>
              <w:pStyle w:val="3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1673906334"/>
                <w:placeholder>
                  <w:docPart w:val="3B51CC3915E64366A0C7539BEDB78BFC"/>
                </w:placeholder>
                <w15:appearance w15:val="hidden"/>
              </w:sdtPr>
              <w:sdtContent>
                <w:r w:rsidRPr="00A857DA">
                  <w:rPr>
                    <w:rStyle w:val="qwen-markdown-text"/>
                    <w:b w:val="0"/>
                    <w:bCs/>
                    <w:lang w:val="ru-RU"/>
                  </w:rPr>
                  <w:t>ООО «Пежо Моторс»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0121ED14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-921556340"/>
                <w:placeholder>
                  <w:docPart w:val="1FACC8EDED4E444380A48182E1BFF0AB"/>
                </w:placeholder>
                <w15:appearance w15:val="hidden"/>
              </w:sdtPr>
              <w:sdtContent>
                <w:r w:rsidRPr="00A22932">
                  <w:rPr>
                    <w:lang w:val="ru-RU"/>
                  </w:rPr>
                  <w:t>ул. Урицкого, 39, Ульяновск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</w:tc>
        <w:tc>
          <w:tcPr>
            <w:tcW w:w="2694" w:type="dxa"/>
            <w:vAlign w:val="bottom"/>
          </w:tcPr>
          <w:p w14:paraId="0D90CBD2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</w:tc>
        <w:tc>
          <w:tcPr>
            <w:tcW w:w="4448" w:type="dxa"/>
            <w:vAlign w:val="bottom"/>
          </w:tcPr>
          <w:p w14:paraId="06E7E992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  <w:p w14:paraId="09F84073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ind w:left="-672" w:firstLine="672"/>
              <w:rPr>
                <w:lang w:val="ru-RU"/>
              </w:rPr>
            </w:pPr>
            <w:sdt>
              <w:sdtPr>
                <w:rPr>
                  <w:lang w:val="ru-RU"/>
                </w:rPr>
                <w:id w:val="-1660139177"/>
                <w:placeholder>
                  <w:docPart w:val="6224B5FACB7D4A0F9134A98BEBF64103"/>
                </w:placeholder>
                <w:showingPlcHdr/>
                <w15:appearance w15:val="hidden"/>
              </w:sdtPr>
              <w:sdtContent>
                <w:r w:rsidRPr="00A6455B">
                  <w:rPr>
                    <w:lang w:val="ru-RU" w:bidi="ru-RU"/>
                  </w:rPr>
                  <w:t>Телефон: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  <w:sdt>
              <w:sdtPr>
                <w:rPr>
                  <w:lang w:val="ru-RU"/>
                </w:rPr>
                <w:id w:val="-468280324"/>
                <w:placeholder>
                  <w:docPart w:val="EBEDCD93C65F477ABB005550FA9B1FC4"/>
                </w:placeholder>
                <w15:appearance w15:val="hidden"/>
              </w:sdtPr>
              <w:sdtContent>
                <w:r w:rsidRPr="00A857DA">
                  <w:rPr>
                    <w:sz w:val="20"/>
                    <w:szCs w:val="18"/>
                    <w:lang w:val="ru-RU"/>
                  </w:rPr>
                  <w:t>+7 (800) 100-00-00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13CD32AA" w14:textId="77777777" w:rsidR="007E5419" w:rsidRPr="00A6455B" w:rsidRDefault="007E5419" w:rsidP="009E139C">
            <w:pPr>
              <w:pStyle w:val="af"/>
              <w:framePr w:hSpace="0" w:wrap="auto" w:vAnchor="margin" w:xAlign="left" w:yAlign="inline"/>
              <w:rPr>
                <w:lang w:val="ru-RU"/>
              </w:rPr>
            </w:pPr>
            <w:proofErr w:type="spellStart"/>
            <w:r>
              <w:rPr>
                <w:rStyle w:val="qwen-markdown-text"/>
                <w:b/>
                <w:bCs/>
              </w:rPr>
              <w:t>Алексей</w:t>
            </w:r>
            <w:proofErr w:type="spellEnd"/>
            <w:r>
              <w:rPr>
                <w:rStyle w:val="qwen-markdown-text"/>
                <w:b/>
                <w:bCs/>
              </w:rPr>
              <w:t xml:space="preserve"> </w:t>
            </w:r>
            <w:proofErr w:type="spellStart"/>
            <w:r>
              <w:rPr>
                <w:rStyle w:val="qwen-markdown-text"/>
                <w:b/>
                <w:bCs/>
              </w:rPr>
              <w:t>Смирнов</w:t>
            </w:r>
            <w:proofErr w:type="spellEnd"/>
          </w:p>
        </w:tc>
      </w:tr>
      <w:tr w:rsidR="007E5419" w:rsidRPr="00A857DA" w14:paraId="1582895F" w14:textId="77777777" w:rsidTr="009E139C">
        <w:trPr>
          <w:trHeight w:val="2016"/>
        </w:trPr>
        <w:tc>
          <w:tcPr>
            <w:tcW w:w="3969" w:type="dxa"/>
            <w:vAlign w:val="bottom"/>
          </w:tcPr>
          <w:p w14:paraId="7DD475EE" w14:textId="77777777" w:rsidR="007E5419" w:rsidRPr="00A857DA" w:rsidRDefault="007E5419" w:rsidP="009E139C">
            <w:pPr>
              <w:pStyle w:val="3"/>
              <w:framePr w:hSpace="0" w:wrap="auto" w:vAnchor="margin" w:xAlign="left" w:yAlign="inline"/>
            </w:pPr>
          </w:p>
        </w:tc>
        <w:tc>
          <w:tcPr>
            <w:tcW w:w="2694" w:type="dxa"/>
            <w:vAlign w:val="bottom"/>
          </w:tcPr>
          <w:p w14:paraId="5ABD3122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</w:tc>
        <w:tc>
          <w:tcPr>
            <w:tcW w:w="4448" w:type="dxa"/>
          </w:tcPr>
          <w:p w14:paraId="2712C0FE" w14:textId="77777777" w:rsidR="007E5419" w:rsidRPr="00A6455B" w:rsidRDefault="007E5419" w:rsidP="009E139C">
            <w:pPr>
              <w:pStyle w:val="af"/>
              <w:framePr w:hSpace="0" w:wrap="auto" w:vAnchor="margin" w:xAlign="left" w:yAlign="inline"/>
              <w:jc w:val="right"/>
              <w:rPr>
                <w:lang w:val="ru-RU"/>
              </w:rPr>
            </w:pPr>
          </w:p>
        </w:tc>
      </w:tr>
    </w:tbl>
    <w:tbl>
      <w:tblPr>
        <w:tblpPr w:leftFromText="180" w:rightFromText="180" w:vertAnchor="text" w:tblpX="1054" w:tblpY="3192"/>
        <w:tblW w:w="0" w:type="auto"/>
        <w:tblLook w:val="0000" w:firstRow="0" w:lastRow="0" w:firstColumn="0" w:lastColumn="0" w:noHBand="0" w:noVBand="0"/>
      </w:tblPr>
      <w:tblGrid>
        <w:gridCol w:w="3960"/>
        <w:gridCol w:w="6251"/>
      </w:tblGrid>
      <w:tr w:rsidR="007E5419" w:rsidRPr="001A7FEC" w14:paraId="7C033732" w14:textId="77777777" w:rsidTr="007F6598">
        <w:trPr>
          <w:trHeight w:val="1616"/>
        </w:trPr>
        <w:tc>
          <w:tcPr>
            <w:tcW w:w="3960" w:type="dxa"/>
            <w:tcBorders>
              <w:bottom w:val="single" w:sz="24" w:space="0" w:color="2664B0" w:themeColor="accent3"/>
            </w:tcBorders>
          </w:tcPr>
          <w:p w14:paraId="4BDCC4B9" w14:textId="77777777" w:rsidR="007E5419" w:rsidRPr="00A6455B" w:rsidRDefault="007E5419" w:rsidP="00D50606">
            <w:pPr>
              <w:pStyle w:val="3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1805040527"/>
                <w:placeholder>
                  <w:docPart w:val="DB24E35FF23B4708AC1D2D31B40A03AF"/>
                </w:placeholder>
                <w15:appearance w15:val="hidden"/>
              </w:sdtPr>
              <w:sdtContent>
                <w:r>
                  <w:rPr>
                    <w:noProof/>
                    <w:lang w:val="ru-RU"/>
                  </w:rPr>
                  <w:t>Клиенту компании</w:t>
                </w:r>
                <w:r>
                  <w:rPr>
                    <w:lang w:val="ru-RU"/>
                  </w:rPr>
                  <w:t xml:space="preserve"> 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6F73C46C" w14:textId="77777777" w:rsidR="007E5419" w:rsidRPr="00292D42" w:rsidRDefault="007E5419" w:rsidP="00292D42">
            <w:pPr>
              <w:pStyle w:val="2"/>
              <w:framePr w:hSpace="0" w:wrap="auto" w:vAnchor="margin" w:xAlign="left" w:yAlign="inline"/>
              <w:rPr>
                <w:noProof/>
                <w:lang w:val="ru-RU" w:bidi="ru-RU"/>
              </w:rPr>
            </w:pPr>
            <w:sdt>
              <w:sdtPr>
                <w:rPr>
                  <w:noProof/>
                  <w:lang w:val="ru-RU"/>
                </w:rPr>
                <w:id w:val="-1219356596"/>
                <w:placeholder>
                  <w:docPart w:val="9390EA0691C54C859567DA736E554DF1"/>
                </w:placeholder>
                <w15:appearance w15:val="hidden"/>
              </w:sdtPr>
              <w:sdtContent>
                <w:r w:rsidRPr="007C3081">
                  <w:rPr>
                    <w:noProof/>
                    <w:lang w:val="ru-RU"/>
                  </w:rPr>
                  <w:t>Лебедев Максим Олегович</w:t>
                </w:r>
              </w:sdtContent>
            </w:sdt>
          </w:p>
        </w:tc>
        <w:tc>
          <w:tcPr>
            <w:tcW w:w="6251" w:type="dxa"/>
          </w:tcPr>
          <w:p w14:paraId="47434D8F" w14:textId="77777777" w:rsidR="007E5419" w:rsidRPr="00A6455B" w:rsidRDefault="007E5419" w:rsidP="00A857DA">
            <w:pPr>
              <w:pStyle w:val="3"/>
              <w:framePr w:hSpace="0" w:wrap="auto" w:vAnchor="margin" w:xAlign="left" w:yAlign="inline"/>
              <w:rPr>
                <w:noProof/>
                <w:lang w:val="ru-RU"/>
              </w:rPr>
            </w:pPr>
            <w:r w:rsidRPr="00A6455B">
              <w:rPr>
                <w:lang w:val="ru-RU" w:bidi="ru-RU"/>
              </w:rPr>
              <w:t xml:space="preserve"> </w:t>
            </w:r>
          </w:p>
        </w:tc>
      </w:tr>
      <w:tr w:rsidR="007E5419" w:rsidRPr="001A7FEC" w14:paraId="348313D6" w14:textId="77777777" w:rsidTr="007F6598">
        <w:trPr>
          <w:trHeight w:val="6707"/>
        </w:trPr>
        <w:tc>
          <w:tcPr>
            <w:tcW w:w="10211" w:type="dxa"/>
            <w:gridSpan w:val="2"/>
            <w:tcBorders>
              <w:top w:val="single" w:sz="24" w:space="0" w:color="2664B0" w:themeColor="accent3"/>
            </w:tcBorders>
          </w:tcPr>
          <w:p w14:paraId="2269679C" w14:textId="77777777" w:rsidR="007E5419" w:rsidRPr="00A6455B" w:rsidRDefault="007E5419" w:rsidP="00D50606">
            <w:pPr>
              <w:pStyle w:val="1"/>
              <w:framePr w:hSpace="0" w:wrap="auto" w:vAnchor="margin" w:xAlign="left" w:yAlign="inline"/>
              <w:jc w:val="right"/>
              <w:rPr>
                <w:bCs/>
                <w:lang w:val="ru-RU"/>
              </w:rPr>
            </w:pPr>
          </w:p>
          <w:p w14:paraId="40B89B9F" w14:textId="77777777" w:rsidR="007E5419" w:rsidRPr="00217513" w:rsidRDefault="007E5419" w:rsidP="00D50606">
            <w:pPr>
              <w:pStyle w:val="1"/>
              <w:framePr w:hSpace="0" w:wrap="auto" w:vAnchor="margin" w:xAlign="left" w:yAlign="inline"/>
              <w:jc w:val="right"/>
              <w:rPr>
                <w:lang w:val="ru-RU"/>
              </w:rPr>
            </w:pPr>
            <w:r>
              <w:rPr>
                <w:lang w:val="ru-RU"/>
              </w:rPr>
              <w:t>18 октября 2026 г.</w:t>
            </w:r>
          </w:p>
          <w:p w14:paraId="0536F556" w14:textId="77777777" w:rsidR="007E5419" w:rsidRPr="00A6455B" w:rsidRDefault="007E5419" w:rsidP="00D50606">
            <w:pPr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1715930357"/>
                <w:placeholder>
                  <w:docPart w:val="69B2102C81D14049AB121B1B7FE10567"/>
                </w:placeholder>
                <w15:appearance w15:val="hidden"/>
              </w:sdtPr>
              <w:sdtContent>
                <w:r w:rsidRPr="00217513">
                  <w:rPr>
                    <w:rStyle w:val="qwen-markdown-text"/>
                    <w:b/>
                    <w:bCs/>
                    <w:lang w:val="ru-RU"/>
                  </w:rPr>
                  <w:t>Уважаем</w:t>
                </w:r>
                <w:r w:rsidRPr="007C3081">
                  <w:rPr>
                    <w:b/>
                    <w:bCs/>
                    <w:noProof/>
                    <w:lang w:val="ru-RU"/>
                  </w:rPr>
                  <w:t>ый</w:t>
                </w:r>
                <w:r>
                  <w:rPr>
                    <w:rStyle w:val="qwen-markdown-text"/>
                    <w:b/>
                    <w:bCs/>
                    <w:lang w:val="ru-RU"/>
                  </w:rPr>
                  <w:t xml:space="preserve"> </w:t>
                </w:r>
                <w:r w:rsidRPr="007C3081">
                  <w:rPr>
                    <w:b/>
                    <w:bCs/>
                    <w:noProof/>
                    <w:lang w:val="ru-RU"/>
                  </w:rPr>
                  <w:t>Лебедев Максим Олегович</w:t>
                </w:r>
                <w:r w:rsidRPr="00217513">
                  <w:rPr>
                    <w:rStyle w:val="qwen-markdown-text"/>
                    <w:b/>
                    <w:bCs/>
                    <w:lang w:val="ru-RU"/>
                  </w:rPr>
                  <w:t>!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286E9E2A" w14:textId="77777777" w:rsidR="007E5419" w:rsidRPr="00A6455B" w:rsidRDefault="007E5419" w:rsidP="00D50606">
            <w:pPr>
              <w:framePr w:hSpace="0" w:wrap="auto" w:vAnchor="margin" w:xAlign="left" w:yAlign="inline"/>
              <w:rPr>
                <w:lang w:val="ru-RU"/>
              </w:rPr>
            </w:pPr>
          </w:p>
          <w:p w14:paraId="36B67465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/>
              </w:rPr>
            </w:pPr>
            <w:r w:rsidRPr="00217513">
              <w:rPr>
                <w:rStyle w:val="qwen-markdown-text"/>
                <w:lang w:val="ru-RU"/>
              </w:rPr>
              <w:t>Сообщаем Вам, что плановые технические работы и диагностика Вашего автомобиля успешно завершены в нашем сервисном центре, расположенном по адресу:</w:t>
            </w:r>
            <w:r>
              <w:rPr>
                <w:rStyle w:val="qwen-markdown-text"/>
                <w:lang w:val="ru-RU"/>
              </w:rPr>
              <w:t xml:space="preserve"> </w:t>
            </w:r>
            <w:r w:rsidRPr="007C3081">
              <w:rPr>
                <w:noProof/>
                <w:lang w:val="ru-RU"/>
              </w:rPr>
              <w:t>ул. Урицкого, 39, Ульяновск</w:t>
            </w:r>
            <w:r w:rsidRPr="00217513">
              <w:rPr>
                <w:rStyle w:val="qwen-markdown-text"/>
                <w:lang w:val="ru-RU"/>
              </w:rPr>
              <w:t>.</w:t>
            </w:r>
          </w:p>
          <w:p w14:paraId="109C16F1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>Детали выполненных работ:</w:t>
            </w:r>
          </w:p>
          <w:p w14:paraId="4F28E3A2" w14:textId="77777777" w:rsidR="007E5419" w:rsidRPr="00217513" w:rsidRDefault="007E5419" w:rsidP="00217513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Номер Вашего заказ-наряда: </w:t>
            </w:r>
            <w:r w:rsidRPr="007C3081">
              <w:rPr>
                <w:noProof/>
                <w:lang w:val="ru-RU" w:bidi="ru-RU"/>
              </w:rPr>
              <w:t>1011</w:t>
            </w:r>
          </w:p>
          <w:p w14:paraId="6EB18DA6" w14:textId="77777777" w:rsidR="007E5419" w:rsidRDefault="007E5419" w:rsidP="00446686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A22932">
              <w:rPr>
                <w:lang w:val="ru-RU" w:bidi="ru-RU"/>
              </w:rPr>
              <w:t xml:space="preserve">Автомобиль: Peugeot </w:t>
            </w:r>
            <w:r w:rsidRPr="007C3081">
              <w:rPr>
                <w:noProof/>
                <w:lang w:val="ru-RU" w:bidi="ru-RU"/>
              </w:rPr>
              <w:t>Peugeot 5008</w:t>
            </w:r>
          </w:p>
          <w:p w14:paraId="2C94044E" w14:textId="77777777" w:rsidR="007E5419" w:rsidRPr="00A22932" w:rsidRDefault="007E5419" w:rsidP="00446686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A22932">
              <w:rPr>
                <w:lang w:val="ru-RU" w:bidi="ru-RU"/>
              </w:rPr>
              <w:t>Выполнено: замена моторного масла и фильтров, компьютерная диагностика электронных систем, проверка ходовой части и обновление ПО мультимедийной системы.</w:t>
            </w:r>
          </w:p>
          <w:p w14:paraId="4575E67F" w14:textId="77777777" w:rsidR="007E5419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Общая стоимость выполненных работ и запчастей составила </w:t>
            </w:r>
            <w:r w:rsidRPr="007C3081">
              <w:rPr>
                <w:noProof/>
                <w:lang w:val="ru-RU" w:bidi="ru-RU"/>
              </w:rPr>
              <w:t>28500</w:t>
            </w:r>
            <w:r>
              <w:rPr>
                <w:lang w:val="ru-RU" w:bidi="ru-RU"/>
              </w:rPr>
              <w:t xml:space="preserve"> </w:t>
            </w:r>
            <w:r w:rsidRPr="00217513">
              <w:rPr>
                <w:lang w:val="ru-RU" w:bidi="ru-RU"/>
              </w:rPr>
              <w:t xml:space="preserve">рублей. </w:t>
            </w:r>
          </w:p>
          <w:p w14:paraId="57187EE3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Рады сообщить, что на Вашем бонусном счете накоплено </w:t>
            </w:r>
            <w:r w:rsidRPr="007C3081">
              <w:rPr>
                <w:noProof/>
                <w:lang w:val="ru-RU" w:bidi="ru-RU"/>
              </w:rPr>
              <w:t>1050</w:t>
            </w:r>
            <w:r>
              <w:rPr>
                <w:lang w:val="ru-RU" w:bidi="ru-RU"/>
              </w:rPr>
              <w:t xml:space="preserve"> </w:t>
            </w:r>
            <w:r w:rsidRPr="00217513">
              <w:rPr>
                <w:lang w:val="ru-RU" w:bidi="ru-RU"/>
              </w:rPr>
              <w:t>баллов. Вы можете использовать их для частичной или полной оплаты следующего визита в наш сервис.</w:t>
            </w:r>
          </w:p>
          <w:p w14:paraId="61C8A1C1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>Ваш автомобиль полностью готов к выдаче и прошел контроль качества. Просим забрать его в удобное для Вас время работы центра (ежедневно с 08:00 до 22:00).</w:t>
            </w:r>
          </w:p>
          <w:p w14:paraId="68F25A67" w14:textId="77777777" w:rsidR="007E5419" w:rsidRPr="00217513" w:rsidRDefault="007E5419" w:rsidP="00217513">
            <w:pPr>
              <w:pStyle w:val="1"/>
              <w:framePr w:hSpace="0" w:wrap="auto" w:vAnchor="margin" w:xAlign="left" w:yAlign="inline"/>
              <w:spacing w:before="840"/>
              <w:rPr>
                <w:lang w:val="ru-RU"/>
              </w:rPr>
            </w:pPr>
            <w:r w:rsidRPr="00217513">
              <w:rPr>
                <w:rStyle w:val="qwen-markdown-text"/>
                <w:sz w:val="24"/>
                <w:szCs w:val="24"/>
                <w:lang w:val="ru-RU"/>
              </w:rPr>
              <w:t>С уважением,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Руководитель сервисной службы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ООО «Пежо Моторс»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Алексей Смирнов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i/>
                <w:iCs/>
                <w:sz w:val="24"/>
                <w:szCs w:val="24"/>
                <w:lang w:val="ru-RU"/>
              </w:rPr>
              <w:t>Телефон для справок: +7 (800) 100-00-00</w:t>
            </w:r>
          </w:p>
        </w:tc>
      </w:tr>
    </w:tbl>
    <w:p w14:paraId="239CBA3B" w14:textId="77777777" w:rsidR="007E5419" w:rsidRDefault="007E5419" w:rsidP="000E7E1B">
      <w:pPr>
        <w:framePr w:hSpace="0" w:wrap="auto" w:vAnchor="margin" w:xAlign="left" w:yAlign="inline"/>
        <w:rPr>
          <w:noProof/>
          <w:lang w:val="ru-RU" w:bidi="ru-RU"/>
        </w:rPr>
        <w:sectPr w:rsidR="007E5419" w:rsidSect="007E5419">
          <w:headerReference w:type="even" r:id="rId72"/>
          <w:headerReference w:type="default" r:id="rId73"/>
          <w:footerReference w:type="even" r:id="rId74"/>
          <w:footerReference w:type="default" r:id="rId75"/>
          <w:headerReference w:type="first" r:id="rId76"/>
          <w:footerReference w:type="first" r:id="rId77"/>
          <w:pgSz w:w="11907" w:h="16839" w:code="9"/>
          <w:pgMar w:top="432" w:right="0" w:bottom="720" w:left="0" w:header="0" w:footer="0" w:gutter="0"/>
          <w:pgBorders w:display="notFirstPage" w:offsetFrom="page">
            <w:right w:val="threeDEmboss" w:sz="48" w:space="24" w:color="005893" w:themeColor="accent1" w:themeShade="80"/>
          </w:pgBorders>
          <w:pgNumType w:start="1"/>
          <w:cols w:space="720"/>
          <w:docGrid w:linePitch="360"/>
        </w:sectPr>
      </w:pPr>
      <w:r w:rsidRPr="00A6455B">
        <w:rPr>
          <w:noProof/>
          <w:lang w:val="ru-RU" w:bidi="ru-RU"/>
        </w:rPr>
        <w:t xml:space="preserve">   </w:t>
      </w:r>
    </w:p>
    <w:tbl>
      <w:tblPr>
        <w:tblpPr w:leftFromText="180" w:rightFromText="180" w:vertAnchor="text" w:tblpX="1051" w:tblpY="528"/>
        <w:tblW w:w="0" w:type="auto"/>
        <w:tblLook w:val="0000" w:firstRow="0" w:lastRow="0" w:firstColumn="0" w:lastColumn="0" w:noHBand="0" w:noVBand="0"/>
      </w:tblPr>
      <w:tblGrid>
        <w:gridCol w:w="3969"/>
        <w:gridCol w:w="2694"/>
        <w:gridCol w:w="4448"/>
      </w:tblGrid>
      <w:tr w:rsidR="007E5419" w:rsidRPr="00A857DA" w14:paraId="0765C67F" w14:textId="77777777" w:rsidTr="009E139C">
        <w:trPr>
          <w:trHeight w:val="1418"/>
        </w:trPr>
        <w:tc>
          <w:tcPr>
            <w:tcW w:w="3969" w:type="dxa"/>
            <w:vAlign w:val="bottom"/>
          </w:tcPr>
          <w:p w14:paraId="4EA139D5" w14:textId="77777777" w:rsidR="007E5419" w:rsidRPr="00A6455B" w:rsidRDefault="007E5419" w:rsidP="009E139C">
            <w:pPr>
              <w:pStyle w:val="3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-882795148"/>
                <w:placeholder>
                  <w:docPart w:val="A29A92B1C0C0468495504075A1270081"/>
                </w:placeholder>
                <w15:appearance w15:val="hidden"/>
              </w:sdtPr>
              <w:sdtContent>
                <w:r w:rsidRPr="00A857DA">
                  <w:rPr>
                    <w:rStyle w:val="qwen-markdown-text"/>
                    <w:b w:val="0"/>
                    <w:bCs/>
                    <w:lang w:val="ru-RU"/>
                  </w:rPr>
                  <w:t>ООО «Пежо Моторс»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1A347666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-1026252369"/>
                <w:placeholder>
                  <w:docPart w:val="4E5858571DE642E59208C57960057CA7"/>
                </w:placeholder>
                <w15:appearance w15:val="hidden"/>
              </w:sdtPr>
              <w:sdtContent>
                <w:r w:rsidRPr="00A22932">
                  <w:rPr>
                    <w:lang w:val="ru-RU"/>
                  </w:rPr>
                  <w:t>ул. Урицкого, 39, Ульяновск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</w:tc>
        <w:tc>
          <w:tcPr>
            <w:tcW w:w="2694" w:type="dxa"/>
            <w:vAlign w:val="bottom"/>
          </w:tcPr>
          <w:p w14:paraId="69AEEE9C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</w:tc>
        <w:tc>
          <w:tcPr>
            <w:tcW w:w="4448" w:type="dxa"/>
            <w:vAlign w:val="bottom"/>
          </w:tcPr>
          <w:p w14:paraId="7704C26A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  <w:p w14:paraId="0CA3645B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ind w:left="-672" w:firstLine="672"/>
              <w:rPr>
                <w:lang w:val="ru-RU"/>
              </w:rPr>
            </w:pPr>
            <w:sdt>
              <w:sdtPr>
                <w:rPr>
                  <w:lang w:val="ru-RU"/>
                </w:rPr>
                <w:id w:val="552892840"/>
                <w:placeholder>
                  <w:docPart w:val="A4C358B51FC34E09BACD61D948459CA7"/>
                </w:placeholder>
                <w:showingPlcHdr/>
                <w15:appearance w15:val="hidden"/>
              </w:sdtPr>
              <w:sdtContent>
                <w:r w:rsidRPr="00A6455B">
                  <w:rPr>
                    <w:lang w:val="ru-RU" w:bidi="ru-RU"/>
                  </w:rPr>
                  <w:t>Телефон: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  <w:sdt>
              <w:sdtPr>
                <w:rPr>
                  <w:lang w:val="ru-RU"/>
                </w:rPr>
                <w:id w:val="-2089527838"/>
                <w:placeholder>
                  <w:docPart w:val="41DD2ADBBDDE49E39B1B3E0DD632714B"/>
                </w:placeholder>
                <w15:appearance w15:val="hidden"/>
              </w:sdtPr>
              <w:sdtContent>
                <w:r w:rsidRPr="00A857DA">
                  <w:rPr>
                    <w:sz w:val="20"/>
                    <w:szCs w:val="18"/>
                    <w:lang w:val="ru-RU"/>
                  </w:rPr>
                  <w:t>+7 (800) 100-00-00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734DB6AB" w14:textId="77777777" w:rsidR="007E5419" w:rsidRPr="00A6455B" w:rsidRDefault="007E5419" w:rsidP="009E139C">
            <w:pPr>
              <w:pStyle w:val="af"/>
              <w:framePr w:hSpace="0" w:wrap="auto" w:vAnchor="margin" w:xAlign="left" w:yAlign="inline"/>
              <w:rPr>
                <w:lang w:val="ru-RU"/>
              </w:rPr>
            </w:pPr>
            <w:proofErr w:type="spellStart"/>
            <w:r>
              <w:rPr>
                <w:rStyle w:val="qwen-markdown-text"/>
                <w:b/>
                <w:bCs/>
              </w:rPr>
              <w:t>Алексей</w:t>
            </w:r>
            <w:proofErr w:type="spellEnd"/>
            <w:r>
              <w:rPr>
                <w:rStyle w:val="qwen-markdown-text"/>
                <w:b/>
                <w:bCs/>
              </w:rPr>
              <w:t xml:space="preserve"> </w:t>
            </w:r>
            <w:proofErr w:type="spellStart"/>
            <w:r>
              <w:rPr>
                <w:rStyle w:val="qwen-markdown-text"/>
                <w:b/>
                <w:bCs/>
              </w:rPr>
              <w:t>Смирнов</w:t>
            </w:r>
            <w:proofErr w:type="spellEnd"/>
          </w:p>
        </w:tc>
      </w:tr>
      <w:tr w:rsidR="007E5419" w:rsidRPr="00A857DA" w14:paraId="2853C8AF" w14:textId="77777777" w:rsidTr="009E139C">
        <w:trPr>
          <w:trHeight w:val="2016"/>
        </w:trPr>
        <w:tc>
          <w:tcPr>
            <w:tcW w:w="3969" w:type="dxa"/>
            <w:vAlign w:val="bottom"/>
          </w:tcPr>
          <w:p w14:paraId="667C99BA" w14:textId="77777777" w:rsidR="007E5419" w:rsidRPr="00A857DA" w:rsidRDefault="007E5419" w:rsidP="009E139C">
            <w:pPr>
              <w:pStyle w:val="3"/>
              <w:framePr w:hSpace="0" w:wrap="auto" w:vAnchor="margin" w:xAlign="left" w:yAlign="inline"/>
            </w:pPr>
          </w:p>
        </w:tc>
        <w:tc>
          <w:tcPr>
            <w:tcW w:w="2694" w:type="dxa"/>
            <w:vAlign w:val="bottom"/>
          </w:tcPr>
          <w:p w14:paraId="55225920" w14:textId="77777777" w:rsidR="007E5419" w:rsidRPr="00A6455B" w:rsidRDefault="007E5419" w:rsidP="009E139C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</w:tc>
        <w:tc>
          <w:tcPr>
            <w:tcW w:w="4448" w:type="dxa"/>
          </w:tcPr>
          <w:p w14:paraId="21C1F153" w14:textId="77777777" w:rsidR="007E5419" w:rsidRPr="00A6455B" w:rsidRDefault="007E5419" w:rsidP="009E139C">
            <w:pPr>
              <w:pStyle w:val="af"/>
              <w:framePr w:hSpace="0" w:wrap="auto" w:vAnchor="margin" w:xAlign="left" w:yAlign="inline"/>
              <w:jc w:val="right"/>
              <w:rPr>
                <w:lang w:val="ru-RU"/>
              </w:rPr>
            </w:pPr>
          </w:p>
        </w:tc>
      </w:tr>
    </w:tbl>
    <w:tbl>
      <w:tblPr>
        <w:tblpPr w:leftFromText="180" w:rightFromText="180" w:vertAnchor="text" w:tblpX="1054" w:tblpY="3192"/>
        <w:tblW w:w="0" w:type="auto"/>
        <w:tblLook w:val="0000" w:firstRow="0" w:lastRow="0" w:firstColumn="0" w:lastColumn="0" w:noHBand="0" w:noVBand="0"/>
      </w:tblPr>
      <w:tblGrid>
        <w:gridCol w:w="3960"/>
        <w:gridCol w:w="6251"/>
      </w:tblGrid>
      <w:tr w:rsidR="007E5419" w:rsidRPr="001A7FEC" w14:paraId="050656AA" w14:textId="77777777" w:rsidTr="007F6598">
        <w:trPr>
          <w:trHeight w:val="1616"/>
        </w:trPr>
        <w:tc>
          <w:tcPr>
            <w:tcW w:w="3960" w:type="dxa"/>
            <w:tcBorders>
              <w:bottom w:val="single" w:sz="24" w:space="0" w:color="2664B0" w:themeColor="accent3"/>
            </w:tcBorders>
          </w:tcPr>
          <w:p w14:paraId="314698A6" w14:textId="77777777" w:rsidR="007E5419" w:rsidRPr="00A6455B" w:rsidRDefault="007E5419" w:rsidP="00D50606">
            <w:pPr>
              <w:pStyle w:val="3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107943412"/>
                <w:placeholder>
                  <w:docPart w:val="BCE992822EDB464DA530B4D1C064D842"/>
                </w:placeholder>
                <w15:appearance w15:val="hidden"/>
              </w:sdtPr>
              <w:sdtContent>
                <w:r>
                  <w:rPr>
                    <w:noProof/>
                    <w:lang w:val="ru-RU"/>
                  </w:rPr>
                  <w:t>Клиенту компании</w:t>
                </w:r>
                <w:r>
                  <w:rPr>
                    <w:lang w:val="ru-RU"/>
                  </w:rPr>
                  <w:t xml:space="preserve"> 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7C5ADF2F" w14:textId="77777777" w:rsidR="007E5419" w:rsidRPr="00292D42" w:rsidRDefault="007E5419" w:rsidP="00292D42">
            <w:pPr>
              <w:pStyle w:val="2"/>
              <w:framePr w:hSpace="0" w:wrap="auto" w:vAnchor="margin" w:xAlign="left" w:yAlign="inline"/>
              <w:rPr>
                <w:noProof/>
                <w:lang w:val="ru-RU" w:bidi="ru-RU"/>
              </w:rPr>
            </w:pPr>
            <w:sdt>
              <w:sdtPr>
                <w:rPr>
                  <w:noProof/>
                  <w:lang w:val="ru-RU"/>
                </w:rPr>
                <w:id w:val="-1967660015"/>
                <w:placeholder>
                  <w:docPart w:val="D27043DA70C84EF78F11316E4611B297"/>
                </w:placeholder>
                <w15:appearance w15:val="hidden"/>
              </w:sdtPr>
              <w:sdtContent>
                <w:r w:rsidRPr="007C3081">
                  <w:rPr>
                    <w:noProof/>
                    <w:lang w:val="ru-RU"/>
                  </w:rPr>
                  <w:t>Морозова Виктория Андреевна</w:t>
                </w:r>
              </w:sdtContent>
            </w:sdt>
          </w:p>
        </w:tc>
        <w:tc>
          <w:tcPr>
            <w:tcW w:w="6251" w:type="dxa"/>
          </w:tcPr>
          <w:p w14:paraId="453107D5" w14:textId="77777777" w:rsidR="007E5419" w:rsidRPr="00A6455B" w:rsidRDefault="007E5419" w:rsidP="00A857DA">
            <w:pPr>
              <w:pStyle w:val="3"/>
              <w:framePr w:hSpace="0" w:wrap="auto" w:vAnchor="margin" w:xAlign="left" w:yAlign="inline"/>
              <w:rPr>
                <w:noProof/>
                <w:lang w:val="ru-RU"/>
              </w:rPr>
            </w:pPr>
            <w:r w:rsidRPr="00A6455B">
              <w:rPr>
                <w:lang w:val="ru-RU" w:bidi="ru-RU"/>
              </w:rPr>
              <w:t xml:space="preserve"> </w:t>
            </w:r>
          </w:p>
        </w:tc>
      </w:tr>
      <w:tr w:rsidR="007E5419" w:rsidRPr="001A7FEC" w14:paraId="133D7520" w14:textId="77777777" w:rsidTr="007F6598">
        <w:trPr>
          <w:trHeight w:val="6707"/>
        </w:trPr>
        <w:tc>
          <w:tcPr>
            <w:tcW w:w="10211" w:type="dxa"/>
            <w:gridSpan w:val="2"/>
            <w:tcBorders>
              <w:top w:val="single" w:sz="24" w:space="0" w:color="2664B0" w:themeColor="accent3"/>
            </w:tcBorders>
          </w:tcPr>
          <w:p w14:paraId="5F377AE4" w14:textId="77777777" w:rsidR="007E5419" w:rsidRPr="00A6455B" w:rsidRDefault="007E5419" w:rsidP="00D50606">
            <w:pPr>
              <w:pStyle w:val="1"/>
              <w:framePr w:hSpace="0" w:wrap="auto" w:vAnchor="margin" w:xAlign="left" w:yAlign="inline"/>
              <w:jc w:val="right"/>
              <w:rPr>
                <w:bCs/>
                <w:lang w:val="ru-RU"/>
              </w:rPr>
            </w:pPr>
          </w:p>
          <w:p w14:paraId="6E727370" w14:textId="77777777" w:rsidR="007E5419" w:rsidRPr="00217513" w:rsidRDefault="007E5419" w:rsidP="00D50606">
            <w:pPr>
              <w:pStyle w:val="1"/>
              <w:framePr w:hSpace="0" w:wrap="auto" w:vAnchor="margin" w:xAlign="left" w:yAlign="inline"/>
              <w:jc w:val="right"/>
              <w:rPr>
                <w:lang w:val="ru-RU"/>
              </w:rPr>
            </w:pPr>
            <w:r>
              <w:rPr>
                <w:lang w:val="ru-RU"/>
              </w:rPr>
              <w:t>18 октября 2026 г.</w:t>
            </w:r>
          </w:p>
          <w:p w14:paraId="37C37E22" w14:textId="77777777" w:rsidR="007E5419" w:rsidRPr="00A6455B" w:rsidRDefault="007E5419" w:rsidP="00D50606">
            <w:pPr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-870995425"/>
                <w:placeholder>
                  <w:docPart w:val="983035C35F394A60BEB5B18C97430751"/>
                </w:placeholder>
                <w15:appearance w15:val="hidden"/>
              </w:sdtPr>
              <w:sdtContent>
                <w:r w:rsidRPr="00217513">
                  <w:rPr>
                    <w:rStyle w:val="qwen-markdown-text"/>
                    <w:b/>
                    <w:bCs/>
                    <w:lang w:val="ru-RU"/>
                  </w:rPr>
                  <w:t>Уважаем</w:t>
                </w:r>
                <w:r w:rsidRPr="007C3081">
                  <w:rPr>
                    <w:b/>
                    <w:bCs/>
                    <w:noProof/>
                    <w:lang w:val="ru-RU"/>
                  </w:rPr>
                  <w:t>ая</w:t>
                </w:r>
                <w:r>
                  <w:rPr>
                    <w:rStyle w:val="qwen-markdown-text"/>
                    <w:b/>
                    <w:bCs/>
                    <w:lang w:val="ru-RU"/>
                  </w:rPr>
                  <w:t xml:space="preserve"> </w:t>
                </w:r>
                <w:r w:rsidRPr="007C3081">
                  <w:rPr>
                    <w:b/>
                    <w:bCs/>
                    <w:noProof/>
                    <w:lang w:val="ru-RU"/>
                  </w:rPr>
                  <w:t>Морозова Виктория Андреевна</w:t>
                </w:r>
                <w:r w:rsidRPr="00217513">
                  <w:rPr>
                    <w:rStyle w:val="qwen-markdown-text"/>
                    <w:b/>
                    <w:bCs/>
                    <w:lang w:val="ru-RU"/>
                  </w:rPr>
                  <w:t>!</w:t>
                </w:r>
              </w:sdtContent>
            </w:sdt>
            <w:r w:rsidRPr="00A6455B">
              <w:rPr>
                <w:lang w:val="ru-RU" w:bidi="ru-RU"/>
              </w:rPr>
              <w:t xml:space="preserve"> </w:t>
            </w:r>
          </w:p>
          <w:p w14:paraId="61CAAE4C" w14:textId="77777777" w:rsidR="007E5419" w:rsidRPr="00A6455B" w:rsidRDefault="007E5419" w:rsidP="00D50606">
            <w:pPr>
              <w:framePr w:hSpace="0" w:wrap="auto" w:vAnchor="margin" w:xAlign="left" w:yAlign="inline"/>
              <w:rPr>
                <w:lang w:val="ru-RU"/>
              </w:rPr>
            </w:pPr>
          </w:p>
          <w:p w14:paraId="378D928B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/>
              </w:rPr>
            </w:pPr>
            <w:r w:rsidRPr="00217513">
              <w:rPr>
                <w:rStyle w:val="qwen-markdown-text"/>
                <w:lang w:val="ru-RU"/>
              </w:rPr>
              <w:t>Сообщаем Вам, что плановые технические работы и диагностика Вашего автомобиля успешно завершены в нашем сервисном центре, расположенном по адресу:</w:t>
            </w:r>
            <w:r>
              <w:rPr>
                <w:rStyle w:val="qwen-markdown-text"/>
                <w:lang w:val="ru-RU"/>
              </w:rPr>
              <w:t xml:space="preserve"> </w:t>
            </w:r>
            <w:r w:rsidRPr="007C3081">
              <w:rPr>
                <w:noProof/>
                <w:lang w:val="ru-RU"/>
              </w:rPr>
              <w:t>ул. Урицкого, 39, Ульяновск</w:t>
            </w:r>
            <w:r w:rsidRPr="00217513">
              <w:rPr>
                <w:rStyle w:val="qwen-markdown-text"/>
                <w:lang w:val="ru-RU"/>
              </w:rPr>
              <w:t>.</w:t>
            </w:r>
          </w:p>
          <w:p w14:paraId="4D3BBEC7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>Детали выполненных работ:</w:t>
            </w:r>
          </w:p>
          <w:p w14:paraId="0812C1CC" w14:textId="77777777" w:rsidR="007E5419" w:rsidRPr="00217513" w:rsidRDefault="007E5419" w:rsidP="00217513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Номер Вашего заказ-наряда: </w:t>
            </w:r>
            <w:r w:rsidRPr="007C3081">
              <w:rPr>
                <w:noProof/>
                <w:lang w:val="ru-RU" w:bidi="ru-RU"/>
              </w:rPr>
              <w:t>1012</w:t>
            </w:r>
          </w:p>
          <w:p w14:paraId="52A158FE" w14:textId="77777777" w:rsidR="007E5419" w:rsidRDefault="007E5419" w:rsidP="00446686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A22932">
              <w:rPr>
                <w:lang w:val="ru-RU" w:bidi="ru-RU"/>
              </w:rPr>
              <w:t xml:space="preserve">Автомобиль: Peugeot </w:t>
            </w:r>
            <w:r w:rsidRPr="007C3081">
              <w:rPr>
                <w:noProof/>
                <w:lang w:val="ru-RU" w:bidi="ru-RU"/>
              </w:rPr>
              <w:t>Peugeot 2008</w:t>
            </w:r>
          </w:p>
          <w:p w14:paraId="12DFF6B9" w14:textId="77777777" w:rsidR="007E5419" w:rsidRPr="00A22932" w:rsidRDefault="007E5419" w:rsidP="00446686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A22932">
              <w:rPr>
                <w:lang w:val="ru-RU" w:bidi="ru-RU"/>
              </w:rPr>
              <w:t>Выполнено: замена моторного масла и фильтров, компьютерная диагностика электронных систем, проверка ходовой части и обновление ПО мультимедийной системы.</w:t>
            </w:r>
          </w:p>
          <w:p w14:paraId="3508C0A5" w14:textId="77777777" w:rsidR="007E5419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Общая стоимость выполненных работ и запчастей составила </w:t>
            </w:r>
            <w:r w:rsidRPr="007C3081">
              <w:rPr>
                <w:noProof/>
                <w:lang w:val="ru-RU" w:bidi="ru-RU"/>
              </w:rPr>
              <w:t>10200</w:t>
            </w:r>
            <w:r>
              <w:rPr>
                <w:lang w:val="ru-RU" w:bidi="ru-RU"/>
              </w:rPr>
              <w:t xml:space="preserve"> </w:t>
            </w:r>
            <w:r w:rsidRPr="00217513">
              <w:rPr>
                <w:lang w:val="ru-RU" w:bidi="ru-RU"/>
              </w:rPr>
              <w:t xml:space="preserve">рублей. </w:t>
            </w:r>
          </w:p>
          <w:p w14:paraId="2BD33E94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Рады сообщить, что на Вашем бонусном счете накоплено </w:t>
            </w:r>
            <w:r w:rsidRPr="007C3081">
              <w:rPr>
                <w:noProof/>
                <w:lang w:val="ru-RU" w:bidi="ru-RU"/>
              </w:rPr>
              <w:t>200</w:t>
            </w:r>
            <w:r>
              <w:rPr>
                <w:lang w:val="ru-RU" w:bidi="ru-RU"/>
              </w:rPr>
              <w:t xml:space="preserve"> </w:t>
            </w:r>
            <w:r w:rsidRPr="00217513">
              <w:rPr>
                <w:lang w:val="ru-RU" w:bidi="ru-RU"/>
              </w:rPr>
              <w:t>баллов. Вы можете использовать их для частичной или полной оплаты следующего визита в наш сервис.</w:t>
            </w:r>
          </w:p>
          <w:p w14:paraId="621475ED" w14:textId="77777777" w:rsidR="007E5419" w:rsidRPr="00217513" w:rsidRDefault="007E5419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>Ваш автомобиль полностью готов к выдаче и прошел контроль качества. Просим забрать его в удобное для Вас время работы центра (ежедневно с 08:00 до 22:00).</w:t>
            </w:r>
          </w:p>
          <w:p w14:paraId="45FCEDD9" w14:textId="77777777" w:rsidR="007E5419" w:rsidRPr="00217513" w:rsidRDefault="007E5419" w:rsidP="00217513">
            <w:pPr>
              <w:pStyle w:val="1"/>
              <w:framePr w:hSpace="0" w:wrap="auto" w:vAnchor="margin" w:xAlign="left" w:yAlign="inline"/>
              <w:spacing w:before="840"/>
              <w:rPr>
                <w:lang w:val="ru-RU"/>
              </w:rPr>
            </w:pPr>
            <w:r w:rsidRPr="00217513">
              <w:rPr>
                <w:rStyle w:val="qwen-markdown-text"/>
                <w:sz w:val="24"/>
                <w:szCs w:val="24"/>
                <w:lang w:val="ru-RU"/>
              </w:rPr>
              <w:t>С уважением,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Руководитель сервисной службы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ООО «Пежо Моторс»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Алексей Смирнов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i/>
                <w:iCs/>
                <w:sz w:val="24"/>
                <w:szCs w:val="24"/>
                <w:lang w:val="ru-RU"/>
              </w:rPr>
              <w:t>Телефон для справок: +7 (800) 100-00-00</w:t>
            </w:r>
          </w:p>
        </w:tc>
      </w:tr>
    </w:tbl>
    <w:p w14:paraId="37C3178E" w14:textId="77777777" w:rsidR="007E5419" w:rsidRDefault="007E5419" w:rsidP="000E7E1B">
      <w:pPr>
        <w:framePr w:hSpace="0" w:wrap="auto" w:vAnchor="margin" w:xAlign="left" w:yAlign="inline"/>
        <w:rPr>
          <w:noProof/>
          <w:lang w:val="ru-RU" w:bidi="ru-RU"/>
        </w:rPr>
        <w:sectPr w:rsidR="007E5419" w:rsidSect="007E5419">
          <w:headerReference w:type="even" r:id="rId78"/>
          <w:headerReference w:type="default" r:id="rId79"/>
          <w:footerReference w:type="even" r:id="rId80"/>
          <w:footerReference w:type="default" r:id="rId81"/>
          <w:headerReference w:type="first" r:id="rId82"/>
          <w:footerReference w:type="first" r:id="rId83"/>
          <w:pgSz w:w="11907" w:h="16839" w:code="9"/>
          <w:pgMar w:top="432" w:right="0" w:bottom="720" w:left="0" w:header="0" w:footer="0" w:gutter="0"/>
          <w:pgBorders w:display="notFirstPage" w:offsetFrom="page">
            <w:right w:val="threeDEmboss" w:sz="48" w:space="24" w:color="005893" w:themeColor="accent1" w:themeShade="80"/>
          </w:pgBorders>
          <w:pgNumType w:start="1"/>
          <w:cols w:space="720"/>
          <w:docGrid w:linePitch="360"/>
        </w:sectPr>
      </w:pPr>
      <w:r w:rsidRPr="00A6455B">
        <w:rPr>
          <w:noProof/>
          <w:lang w:val="ru-RU" w:bidi="ru-RU"/>
        </w:rPr>
        <w:t xml:space="preserve">   </w:t>
      </w:r>
    </w:p>
    <w:p w14:paraId="526B6EA3" w14:textId="77777777" w:rsidR="007E5419" w:rsidRPr="00A6455B" w:rsidRDefault="007E5419" w:rsidP="000E7E1B">
      <w:pPr>
        <w:framePr w:hSpace="0" w:wrap="auto" w:vAnchor="margin" w:xAlign="left" w:yAlign="inline"/>
        <w:rPr>
          <w:lang w:val="ru-RU"/>
        </w:rPr>
      </w:pPr>
    </w:p>
    <w:sectPr w:rsidR="007E5419" w:rsidRPr="00A6455B" w:rsidSect="007E5419">
      <w:headerReference w:type="even" r:id="rId84"/>
      <w:headerReference w:type="default" r:id="rId85"/>
      <w:footerReference w:type="even" r:id="rId86"/>
      <w:footerReference w:type="default" r:id="rId87"/>
      <w:headerReference w:type="first" r:id="rId88"/>
      <w:footerReference w:type="first" r:id="rId89"/>
      <w:type w:val="continuous"/>
      <w:pgSz w:w="11907" w:h="16839" w:code="9"/>
      <w:pgMar w:top="432" w:right="0" w:bottom="720" w:left="0" w:header="0" w:footer="0" w:gutter="0"/>
      <w:pgBorders w:display="notFirstPage" w:offsetFrom="page">
        <w:right w:val="threeDEmboss" w:sz="48" w:space="24" w:color="005893" w:themeColor="accent1" w:themeShade="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FDC83" w14:textId="77777777" w:rsidR="00F0290E" w:rsidRDefault="00F0290E" w:rsidP="000E7E1B">
      <w:pPr>
        <w:framePr w:hSpace="0" w:wrap="auto" w:vAnchor="margin" w:xAlign="left" w:yAlign="inline"/>
      </w:pPr>
      <w:r>
        <w:separator/>
      </w:r>
    </w:p>
  </w:endnote>
  <w:endnote w:type="continuationSeparator" w:id="0">
    <w:p w14:paraId="2CBD6FFC" w14:textId="77777777" w:rsidR="00F0290E" w:rsidRDefault="00F0290E" w:rsidP="000E7E1B">
      <w:pPr>
        <w:framePr w:hSpace="0" w:wrap="auto" w:vAnchor="margin" w:xAlign="left" w:yAlign="inlin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B8BF6" w14:textId="77777777" w:rsidR="007E5419" w:rsidRDefault="007E5419" w:rsidP="000E7E1B">
    <w:pPr>
      <w:pStyle w:val="a5"/>
      <w:framePr w:hSpace="0" w:wrap="auto" w:vAnchor="margin" w:xAlign="left" w:yAlign="inlin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41F93" w14:textId="77777777" w:rsidR="007E5419" w:rsidRDefault="007E5419" w:rsidP="000E7E1B">
    <w:pPr>
      <w:pStyle w:val="a5"/>
      <w:framePr w:hSpace="0" w:wrap="auto" w:vAnchor="margin" w:xAlign="left" w:yAlign="inlin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81F3F" w14:textId="77777777" w:rsidR="007E5419" w:rsidRDefault="007E5419" w:rsidP="000E7E1B">
    <w:pPr>
      <w:pStyle w:val="a5"/>
      <w:framePr w:hSpace="0" w:wrap="auto" w:vAnchor="margin" w:xAlign="left" w:yAlign="inlin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B9FB0" w14:textId="77777777" w:rsidR="007E5419" w:rsidRDefault="007E5419" w:rsidP="000E7E1B">
    <w:pPr>
      <w:pStyle w:val="a5"/>
      <w:framePr w:hSpace="0" w:wrap="auto" w:vAnchor="margin" w:xAlign="left" w:yAlign="inlin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4182C" w14:textId="77777777" w:rsidR="007E5419" w:rsidRDefault="007E5419" w:rsidP="000E7E1B">
    <w:pPr>
      <w:pStyle w:val="a5"/>
      <w:framePr w:hSpace="0" w:wrap="auto" w:vAnchor="margin" w:xAlign="left" w:yAlign="inline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F3419" w14:textId="77777777" w:rsidR="007E5419" w:rsidRDefault="007E5419" w:rsidP="000E7E1B">
    <w:pPr>
      <w:pStyle w:val="a5"/>
      <w:framePr w:hSpace="0" w:wrap="auto" w:vAnchor="margin" w:xAlign="left" w:yAlign="inline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5E3A4" w14:textId="77777777" w:rsidR="007E5419" w:rsidRDefault="007E5419" w:rsidP="000E7E1B">
    <w:pPr>
      <w:pStyle w:val="a5"/>
      <w:framePr w:hSpace="0" w:wrap="auto" w:vAnchor="margin" w:xAlign="left" w:yAlign="inline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9515F" w14:textId="77777777" w:rsidR="007E5419" w:rsidRDefault="007E5419" w:rsidP="000E7E1B">
    <w:pPr>
      <w:pStyle w:val="a5"/>
      <w:framePr w:hSpace="0" w:wrap="auto" w:vAnchor="margin" w:xAlign="left" w:yAlign="inline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7EF04" w14:textId="77777777" w:rsidR="007E5419" w:rsidRDefault="007E5419" w:rsidP="000E7E1B">
    <w:pPr>
      <w:pStyle w:val="a5"/>
      <w:framePr w:hSpace="0" w:wrap="auto" w:vAnchor="margin" w:xAlign="left" w:yAlign="inline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5FCB" w14:textId="77777777" w:rsidR="007E5419" w:rsidRDefault="007E5419" w:rsidP="000E7E1B">
    <w:pPr>
      <w:pStyle w:val="a5"/>
      <w:framePr w:hSpace="0" w:wrap="auto" w:vAnchor="margin" w:xAlign="left" w:yAlign="inline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D5CD5" w14:textId="77777777" w:rsidR="007E5419" w:rsidRDefault="007E5419" w:rsidP="000E7E1B">
    <w:pPr>
      <w:pStyle w:val="a5"/>
      <w:framePr w:hSpace="0" w:wrap="auto" w:vAnchor="margin" w:xAlign="left" w:yAlign="inline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64D25" w14:textId="77777777" w:rsidR="007E5419" w:rsidRDefault="007E5419" w:rsidP="000E7E1B">
    <w:pPr>
      <w:pStyle w:val="a5"/>
      <w:framePr w:hSpace="0" w:wrap="auto" w:vAnchor="margin" w:xAlign="left" w:yAlign="inline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56AA6" w14:textId="77777777" w:rsidR="007E5419" w:rsidRDefault="007E5419" w:rsidP="000E7E1B">
    <w:pPr>
      <w:pStyle w:val="a5"/>
      <w:framePr w:hSpace="0" w:wrap="auto" w:vAnchor="margin" w:xAlign="left" w:yAlign="inline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533358" w14:textId="77777777" w:rsidR="007E5419" w:rsidRDefault="007E5419" w:rsidP="000E7E1B">
    <w:pPr>
      <w:pStyle w:val="a5"/>
      <w:framePr w:hSpace="0" w:wrap="auto" w:vAnchor="margin" w:xAlign="left" w:yAlign="inline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634DA" w14:textId="77777777" w:rsidR="007E5419" w:rsidRDefault="007E5419" w:rsidP="000E7E1B">
    <w:pPr>
      <w:pStyle w:val="a5"/>
      <w:framePr w:hSpace="0" w:wrap="auto" w:vAnchor="margin" w:xAlign="left" w:yAlign="inline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00563" w14:textId="77777777" w:rsidR="007E5419" w:rsidRDefault="007E5419" w:rsidP="000E7E1B">
    <w:pPr>
      <w:pStyle w:val="a5"/>
      <w:framePr w:hSpace="0" w:wrap="auto" w:vAnchor="margin" w:xAlign="left" w:yAlign="inline"/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4FC9B" w14:textId="77777777" w:rsidR="007E5419" w:rsidRDefault="007E5419" w:rsidP="000E7E1B">
    <w:pPr>
      <w:pStyle w:val="a5"/>
      <w:framePr w:hSpace="0" w:wrap="auto" w:vAnchor="margin" w:xAlign="left" w:yAlign="inline"/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65C9F" w14:textId="77777777" w:rsidR="007E5419" w:rsidRDefault="007E5419" w:rsidP="000E7E1B">
    <w:pPr>
      <w:pStyle w:val="a5"/>
      <w:framePr w:hSpace="0" w:wrap="auto" w:vAnchor="margin" w:xAlign="left" w:yAlign="inline"/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049F0" w14:textId="77777777" w:rsidR="007E5419" w:rsidRDefault="007E5419" w:rsidP="000E7E1B">
    <w:pPr>
      <w:pStyle w:val="a5"/>
      <w:framePr w:hSpace="0" w:wrap="auto" w:vAnchor="margin" w:xAlign="left" w:yAlign="inline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25C6B" w14:textId="77777777" w:rsidR="007E5419" w:rsidRDefault="007E5419" w:rsidP="000E7E1B">
    <w:pPr>
      <w:pStyle w:val="a5"/>
      <w:framePr w:hSpace="0" w:wrap="auto" w:vAnchor="margin" w:xAlign="left" w:yAlign="inline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0A9C8" w14:textId="77777777" w:rsidR="007E5419" w:rsidRDefault="007E5419" w:rsidP="000E7E1B">
    <w:pPr>
      <w:pStyle w:val="a5"/>
      <w:framePr w:hSpace="0" w:wrap="auto" w:vAnchor="margin" w:xAlign="left" w:yAlign="inline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9FF5D" w14:textId="77777777" w:rsidR="007E5419" w:rsidRDefault="007E5419" w:rsidP="000E7E1B">
    <w:pPr>
      <w:pStyle w:val="a5"/>
      <w:framePr w:hSpace="0" w:wrap="auto" w:vAnchor="margin" w:xAlign="left" w:yAlign="inline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6B3D3" w14:textId="77777777" w:rsidR="007E5419" w:rsidRDefault="007E5419" w:rsidP="000E7E1B">
    <w:pPr>
      <w:pStyle w:val="a5"/>
      <w:framePr w:hSpace="0" w:wrap="auto" w:vAnchor="margin" w:xAlign="left" w:yAlign="inline"/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A0708" w14:textId="77777777" w:rsidR="007E5419" w:rsidRDefault="007E5419" w:rsidP="000E7E1B">
    <w:pPr>
      <w:pStyle w:val="a5"/>
      <w:framePr w:hSpace="0" w:wrap="auto" w:vAnchor="margin" w:xAlign="left" w:yAlign="inline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EA4B9" w14:textId="77777777" w:rsidR="007E5419" w:rsidRDefault="007E5419" w:rsidP="000E7E1B">
    <w:pPr>
      <w:pStyle w:val="a5"/>
      <w:framePr w:hSpace="0" w:wrap="auto" w:vAnchor="margin" w:xAlign="left" w:yAlign="inline"/>
    </w:pP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04CA8" w14:textId="77777777" w:rsidR="007E5419" w:rsidRDefault="007E5419" w:rsidP="000E7E1B">
    <w:pPr>
      <w:pStyle w:val="a5"/>
      <w:framePr w:hSpace="0" w:wrap="auto" w:vAnchor="margin" w:xAlign="left" w:yAlign="inline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FB0BE" w14:textId="77777777" w:rsidR="007E5419" w:rsidRDefault="007E5419" w:rsidP="000E7E1B">
    <w:pPr>
      <w:pStyle w:val="a5"/>
      <w:framePr w:hSpace="0" w:wrap="auto" w:vAnchor="margin" w:xAlign="left" w:yAlign="inline"/>
    </w:pP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FD562" w14:textId="77777777" w:rsidR="007E5419" w:rsidRDefault="007E5419" w:rsidP="000E7E1B">
    <w:pPr>
      <w:pStyle w:val="a5"/>
      <w:framePr w:hSpace="0" w:wrap="auto" w:vAnchor="margin" w:xAlign="left" w:yAlign="inline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66687" w14:textId="77777777" w:rsidR="007E5419" w:rsidRDefault="007E5419" w:rsidP="000E7E1B">
    <w:pPr>
      <w:pStyle w:val="a5"/>
      <w:framePr w:hSpace="0" w:wrap="auto" w:vAnchor="margin" w:xAlign="left" w:yAlign="inline"/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13EFD" w14:textId="77777777" w:rsidR="007E5419" w:rsidRDefault="007E5419" w:rsidP="000E7E1B">
    <w:pPr>
      <w:pStyle w:val="a5"/>
      <w:framePr w:hSpace="0" w:wrap="auto" w:vAnchor="margin" w:xAlign="left" w:yAlign="inline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55AA5" w14:textId="77777777" w:rsidR="007E5419" w:rsidRDefault="007E5419" w:rsidP="000E7E1B">
    <w:pPr>
      <w:pStyle w:val="a5"/>
      <w:framePr w:hSpace="0" w:wrap="auto" w:vAnchor="margin" w:xAlign="left" w:yAlign="inline"/>
    </w:pP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6B3E7" w14:textId="77777777" w:rsidR="007E5419" w:rsidRDefault="007E5419" w:rsidP="000E7E1B">
    <w:pPr>
      <w:pStyle w:val="a5"/>
      <w:framePr w:hSpace="0" w:wrap="auto" w:vAnchor="margin" w:xAlign="left" w:yAlign="inline"/>
    </w:pP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CC6F0" w14:textId="77777777" w:rsidR="007E5419" w:rsidRDefault="007E5419" w:rsidP="000E7E1B">
    <w:pPr>
      <w:pStyle w:val="a5"/>
      <w:framePr w:hSpace="0" w:wrap="auto" w:vAnchor="margin" w:xAlign="left" w:yAlign="inline"/>
    </w:pP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366FB" w14:textId="77777777" w:rsidR="007E5419" w:rsidRDefault="007E5419" w:rsidP="000E7E1B">
    <w:pPr>
      <w:pStyle w:val="a5"/>
      <w:framePr w:hSpace="0" w:wrap="auto" w:vAnchor="margin" w:xAlign="left" w:yAlign="inline"/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A95AC" w14:textId="77777777" w:rsidR="007E5419" w:rsidRDefault="007E5419" w:rsidP="000E7E1B">
    <w:pPr>
      <w:pStyle w:val="a5"/>
      <w:framePr w:hSpace="0" w:wrap="auto" w:vAnchor="margin" w:xAlign="left" w:yAlign="inline"/>
    </w:pP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E5C23" w14:textId="77777777" w:rsidR="007E5419" w:rsidRDefault="007E5419" w:rsidP="000E7E1B">
    <w:pPr>
      <w:pStyle w:val="a5"/>
      <w:framePr w:hSpace="0" w:wrap="auto" w:vAnchor="margin" w:xAlign="left" w:yAlign="inline"/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B17A3" w14:textId="77777777" w:rsidR="000E7E1B" w:rsidRDefault="000E7E1B" w:rsidP="000E7E1B">
    <w:pPr>
      <w:pStyle w:val="a5"/>
      <w:framePr w:hSpace="0" w:wrap="auto" w:vAnchor="margin" w:xAlign="left" w:yAlign="inline"/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81FEB" w14:textId="77777777" w:rsidR="000E7E1B" w:rsidRDefault="000E7E1B" w:rsidP="000E7E1B">
    <w:pPr>
      <w:pStyle w:val="a5"/>
      <w:framePr w:hSpace="0" w:wrap="auto" w:vAnchor="margin" w:xAlign="left" w:yAlign="inline"/>
    </w:pP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3619D" w14:textId="77777777" w:rsidR="000E7E1B" w:rsidRDefault="000E7E1B" w:rsidP="000E7E1B">
    <w:pPr>
      <w:pStyle w:val="a5"/>
      <w:framePr w:hSpace="0" w:wrap="auto" w:vAnchor="margin" w:xAlign="left" w:yAlign="inlin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EDA3E" w14:textId="77777777" w:rsidR="00F0290E" w:rsidRDefault="00F0290E" w:rsidP="000E7E1B">
      <w:pPr>
        <w:framePr w:hSpace="0" w:wrap="auto" w:vAnchor="margin" w:xAlign="left" w:yAlign="inline"/>
      </w:pPr>
      <w:r>
        <w:separator/>
      </w:r>
    </w:p>
  </w:footnote>
  <w:footnote w:type="continuationSeparator" w:id="0">
    <w:p w14:paraId="18570CF5" w14:textId="77777777" w:rsidR="00F0290E" w:rsidRDefault="00F0290E" w:rsidP="000E7E1B">
      <w:pPr>
        <w:framePr w:hSpace="0" w:wrap="auto" w:vAnchor="margin" w:xAlign="left" w:yAlign="inlin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39693" w14:textId="77777777" w:rsidR="007E5419" w:rsidRDefault="007E5419" w:rsidP="000E7E1B">
    <w:pPr>
      <w:pStyle w:val="a3"/>
      <w:framePr w:hSpace="0" w:wrap="auto" w:vAnchor="margin" w:xAlign="left" w:yAlign="inli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F8986" w14:textId="77777777" w:rsidR="007E5419" w:rsidRDefault="007E5419" w:rsidP="000E7E1B">
    <w:pPr>
      <w:pStyle w:val="a3"/>
      <w:framePr w:hSpace="0" w:wrap="auto" w:vAnchor="margin" w:xAlign="left" w:yAlign="inli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97295" w14:textId="77777777" w:rsidR="007E5419" w:rsidRDefault="007E5419" w:rsidP="000E7E1B">
    <w:pPr>
      <w:pStyle w:val="a3"/>
      <w:framePr w:hSpace="0" w:wrap="auto" w:vAnchor="margin" w:xAlign="left" w:yAlign="inlin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4E3FB" w14:textId="77777777" w:rsidR="007E5419" w:rsidRDefault="007E5419" w:rsidP="000E7E1B">
    <w:pPr>
      <w:pStyle w:val="a3"/>
      <w:framePr w:hSpace="0" w:wrap="auto" w:vAnchor="margin" w:xAlign="left" w:yAlign="inlin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3F7E2" w14:textId="77777777" w:rsidR="007E5419" w:rsidRDefault="007E5419" w:rsidP="000E7E1B">
    <w:pPr>
      <w:pStyle w:val="a3"/>
      <w:framePr w:hSpace="0" w:wrap="auto" w:vAnchor="margin" w:xAlign="left" w:yAlign="inline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948CB" w14:textId="77777777" w:rsidR="007E5419" w:rsidRDefault="007E5419" w:rsidP="000E7E1B">
    <w:pPr>
      <w:pStyle w:val="a3"/>
      <w:framePr w:hSpace="0" w:wrap="auto" w:vAnchor="margin" w:xAlign="left" w:yAlign="inline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E0679" w14:textId="77777777" w:rsidR="007E5419" w:rsidRDefault="007E5419" w:rsidP="000E7E1B">
    <w:pPr>
      <w:pStyle w:val="a3"/>
      <w:framePr w:hSpace="0" w:wrap="auto" w:vAnchor="margin" w:xAlign="left" w:yAlign="inline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DB8B0" w14:textId="77777777" w:rsidR="007E5419" w:rsidRDefault="007E5419" w:rsidP="000E7E1B">
    <w:pPr>
      <w:pStyle w:val="a3"/>
      <w:framePr w:hSpace="0" w:wrap="auto" w:vAnchor="margin" w:xAlign="left" w:yAlign="inline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B5979" w14:textId="77777777" w:rsidR="007E5419" w:rsidRDefault="007E5419" w:rsidP="000E7E1B">
    <w:pPr>
      <w:pStyle w:val="a3"/>
      <w:framePr w:hSpace="0" w:wrap="auto" w:vAnchor="margin" w:xAlign="left" w:yAlign="inline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EB2B7" w14:textId="77777777" w:rsidR="007E5419" w:rsidRDefault="007E5419" w:rsidP="000E7E1B">
    <w:pPr>
      <w:pStyle w:val="a3"/>
      <w:framePr w:hSpace="0" w:wrap="auto" w:vAnchor="margin" w:xAlign="left" w:yAlign="inline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4F5B8" w14:textId="77777777" w:rsidR="007E5419" w:rsidRDefault="007E5419" w:rsidP="000E7E1B">
    <w:pPr>
      <w:pStyle w:val="a3"/>
      <w:framePr w:hSpace="0" w:wrap="auto" w:vAnchor="margin" w:xAlign="left" w:yAlign="inline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158F1" w14:textId="77777777" w:rsidR="007E5419" w:rsidRDefault="007E5419" w:rsidP="000E7E1B">
    <w:pPr>
      <w:pStyle w:val="a3"/>
      <w:framePr w:hSpace="0" w:wrap="auto" w:vAnchor="margin" w:xAlign="left" w:yAlign="inline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EA9DE" w14:textId="77777777" w:rsidR="007E5419" w:rsidRDefault="007E5419" w:rsidP="000E7E1B">
    <w:pPr>
      <w:pStyle w:val="a3"/>
      <w:framePr w:hSpace="0" w:wrap="auto" w:vAnchor="margin" w:xAlign="left" w:yAlign="inline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6D212" w14:textId="77777777" w:rsidR="007E5419" w:rsidRDefault="007E5419" w:rsidP="000E7E1B">
    <w:pPr>
      <w:pStyle w:val="a3"/>
      <w:framePr w:hSpace="0" w:wrap="auto" w:vAnchor="margin" w:xAlign="left" w:yAlign="inline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B7C03" w14:textId="77777777" w:rsidR="007E5419" w:rsidRDefault="007E5419" w:rsidP="000E7E1B">
    <w:pPr>
      <w:pStyle w:val="a3"/>
      <w:framePr w:hSpace="0" w:wrap="auto" w:vAnchor="margin" w:xAlign="left" w:yAlign="inline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CA4F3" w14:textId="77777777" w:rsidR="007E5419" w:rsidRDefault="007E5419" w:rsidP="000E7E1B">
    <w:pPr>
      <w:pStyle w:val="a3"/>
      <w:framePr w:hSpace="0" w:wrap="auto" w:vAnchor="margin" w:xAlign="left" w:yAlign="inline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5DF202" w14:textId="77777777" w:rsidR="007E5419" w:rsidRDefault="007E5419" w:rsidP="000E7E1B">
    <w:pPr>
      <w:pStyle w:val="a3"/>
      <w:framePr w:hSpace="0" w:wrap="auto" w:vAnchor="margin" w:xAlign="left" w:yAlign="inline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ADA7A" w14:textId="77777777" w:rsidR="007E5419" w:rsidRDefault="007E5419" w:rsidP="000E7E1B">
    <w:pPr>
      <w:pStyle w:val="a3"/>
      <w:framePr w:hSpace="0" w:wrap="auto" w:vAnchor="margin" w:xAlign="left" w:yAlign="inline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FF988" w14:textId="77777777" w:rsidR="007E5419" w:rsidRDefault="007E5419" w:rsidP="000E7E1B">
    <w:pPr>
      <w:pStyle w:val="a3"/>
      <w:framePr w:hSpace="0" w:wrap="auto" w:vAnchor="margin" w:xAlign="left" w:yAlign="inline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92B25" w14:textId="77777777" w:rsidR="007E5419" w:rsidRDefault="007E5419" w:rsidP="000E7E1B">
    <w:pPr>
      <w:pStyle w:val="a3"/>
      <w:framePr w:hSpace="0" w:wrap="auto" w:vAnchor="margin" w:xAlign="left" w:yAlign="inline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45F3F" w14:textId="77777777" w:rsidR="007E5419" w:rsidRDefault="007E5419" w:rsidP="000E7E1B">
    <w:pPr>
      <w:pStyle w:val="a3"/>
      <w:framePr w:hSpace="0" w:wrap="auto" w:vAnchor="margin" w:xAlign="left" w:yAlign="inline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93321" w14:textId="77777777" w:rsidR="007E5419" w:rsidRDefault="007E5419" w:rsidP="000E7E1B">
    <w:pPr>
      <w:pStyle w:val="a3"/>
      <w:framePr w:hSpace="0" w:wrap="auto" w:vAnchor="margin" w:xAlign="left" w:yAlign="inline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C9BB8" w14:textId="77777777" w:rsidR="007E5419" w:rsidRDefault="007E5419" w:rsidP="000E7E1B">
    <w:pPr>
      <w:pStyle w:val="a3"/>
      <w:framePr w:hSpace="0" w:wrap="auto" w:vAnchor="margin" w:xAlign="left" w:yAlign="inline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417BE" w14:textId="77777777" w:rsidR="007E5419" w:rsidRDefault="007E5419" w:rsidP="000E7E1B">
    <w:pPr>
      <w:pStyle w:val="a3"/>
      <w:framePr w:hSpace="0" w:wrap="auto" w:vAnchor="margin" w:xAlign="left" w:yAlign="inline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35FE4" w14:textId="77777777" w:rsidR="007E5419" w:rsidRDefault="007E5419" w:rsidP="000E7E1B">
    <w:pPr>
      <w:pStyle w:val="a3"/>
      <w:framePr w:hSpace="0" w:wrap="auto" w:vAnchor="margin" w:xAlign="left" w:yAlign="inline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AF1C3" w14:textId="77777777" w:rsidR="007E5419" w:rsidRDefault="007E5419" w:rsidP="000E7E1B">
    <w:pPr>
      <w:pStyle w:val="a3"/>
      <w:framePr w:hSpace="0" w:wrap="auto" w:vAnchor="margin" w:xAlign="left" w:yAlign="inline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49928" w14:textId="77777777" w:rsidR="007E5419" w:rsidRDefault="007E5419" w:rsidP="000E7E1B">
    <w:pPr>
      <w:pStyle w:val="a3"/>
      <w:framePr w:hSpace="0" w:wrap="auto" w:vAnchor="margin" w:xAlign="left" w:yAlign="inline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427FB" w14:textId="77777777" w:rsidR="007E5419" w:rsidRDefault="007E5419" w:rsidP="000E7E1B">
    <w:pPr>
      <w:pStyle w:val="a3"/>
      <w:framePr w:hSpace="0" w:wrap="auto" w:vAnchor="margin" w:xAlign="left" w:yAlign="inline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E3AB8" w14:textId="77777777" w:rsidR="007E5419" w:rsidRDefault="007E5419" w:rsidP="000E7E1B">
    <w:pPr>
      <w:pStyle w:val="a3"/>
      <w:framePr w:hSpace="0" w:wrap="auto" w:vAnchor="margin" w:xAlign="left" w:yAlign="inline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66416" w14:textId="77777777" w:rsidR="007E5419" w:rsidRDefault="007E5419" w:rsidP="000E7E1B">
    <w:pPr>
      <w:pStyle w:val="a3"/>
      <w:framePr w:hSpace="0" w:wrap="auto" w:vAnchor="margin" w:xAlign="left" w:yAlign="inline"/>
    </w:pP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FB07B" w14:textId="77777777" w:rsidR="007E5419" w:rsidRDefault="007E5419" w:rsidP="000E7E1B">
    <w:pPr>
      <w:pStyle w:val="a3"/>
      <w:framePr w:hSpace="0" w:wrap="auto" w:vAnchor="margin" w:xAlign="left" w:yAlign="inline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B088C" w14:textId="77777777" w:rsidR="007E5419" w:rsidRDefault="007E5419" w:rsidP="000E7E1B">
    <w:pPr>
      <w:pStyle w:val="a3"/>
      <w:framePr w:hSpace="0" w:wrap="auto" w:vAnchor="margin" w:xAlign="left" w:yAlign="inline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651FC" w14:textId="77777777" w:rsidR="007E5419" w:rsidRDefault="007E5419" w:rsidP="000E7E1B">
    <w:pPr>
      <w:pStyle w:val="a3"/>
      <w:framePr w:hSpace="0" w:wrap="auto" w:vAnchor="margin" w:xAlign="left" w:yAlign="inline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B476D" w14:textId="77777777" w:rsidR="007E5419" w:rsidRDefault="007E5419" w:rsidP="000E7E1B">
    <w:pPr>
      <w:pStyle w:val="a3"/>
      <w:framePr w:hSpace="0" w:wrap="auto" w:vAnchor="margin" w:xAlign="left" w:yAlign="inline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C6501" w14:textId="77777777" w:rsidR="007E5419" w:rsidRDefault="007E5419" w:rsidP="000E7E1B">
    <w:pPr>
      <w:pStyle w:val="a3"/>
      <w:framePr w:hSpace="0" w:wrap="auto" w:vAnchor="margin" w:xAlign="left" w:yAlign="inline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66C46" w14:textId="77777777" w:rsidR="007E5419" w:rsidRDefault="007E5419" w:rsidP="000E7E1B">
    <w:pPr>
      <w:pStyle w:val="a3"/>
      <w:framePr w:hSpace="0" w:wrap="auto" w:vAnchor="margin" w:xAlign="left" w:yAlign="inline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3BC79" w14:textId="77777777" w:rsidR="000E7E1B" w:rsidRDefault="000E7E1B" w:rsidP="000E7E1B">
    <w:pPr>
      <w:pStyle w:val="a3"/>
      <w:framePr w:hSpace="0" w:wrap="auto" w:vAnchor="margin" w:xAlign="left" w:yAlign="inline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DF5C4" w14:textId="77777777" w:rsidR="000E7E1B" w:rsidRDefault="000E7E1B" w:rsidP="000E7E1B">
    <w:pPr>
      <w:pStyle w:val="a3"/>
      <w:framePr w:hSpace="0" w:wrap="auto" w:vAnchor="margin" w:xAlign="left" w:yAlign="inline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98B4B" w14:textId="77777777" w:rsidR="000E7E1B" w:rsidRDefault="000E7E1B" w:rsidP="000E7E1B">
    <w:pPr>
      <w:pStyle w:val="a3"/>
      <w:framePr w:hSpace="0" w:wrap="auto" w:vAnchor="margin" w:xAlign="left" w:yAlign="inli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76F67E58"/>
    <w:multiLevelType w:val="hybridMultilevel"/>
    <w:tmpl w:val="79042E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A31"/>
    <w:rsid w:val="00004749"/>
    <w:rsid w:val="00026DB1"/>
    <w:rsid w:val="00077CE5"/>
    <w:rsid w:val="00097C6A"/>
    <w:rsid w:val="000A0934"/>
    <w:rsid w:val="000B507B"/>
    <w:rsid w:val="000E66AE"/>
    <w:rsid w:val="000E7E1B"/>
    <w:rsid w:val="00121187"/>
    <w:rsid w:val="001434DE"/>
    <w:rsid w:val="00145DE2"/>
    <w:rsid w:val="001535F3"/>
    <w:rsid w:val="001564AA"/>
    <w:rsid w:val="00166A3B"/>
    <w:rsid w:val="00172642"/>
    <w:rsid w:val="001A7FEC"/>
    <w:rsid w:val="001E10B7"/>
    <w:rsid w:val="001E793D"/>
    <w:rsid w:val="001F2012"/>
    <w:rsid w:val="002113B6"/>
    <w:rsid w:val="00217513"/>
    <w:rsid w:val="00231C9E"/>
    <w:rsid w:val="00253349"/>
    <w:rsid w:val="002575CE"/>
    <w:rsid w:val="002679F5"/>
    <w:rsid w:val="00291927"/>
    <w:rsid w:val="00292D42"/>
    <w:rsid w:val="002B565A"/>
    <w:rsid w:val="002C064F"/>
    <w:rsid w:val="002E56BB"/>
    <w:rsid w:val="002E5BC7"/>
    <w:rsid w:val="002E635C"/>
    <w:rsid w:val="0032363F"/>
    <w:rsid w:val="003476AA"/>
    <w:rsid w:val="00366850"/>
    <w:rsid w:val="00382592"/>
    <w:rsid w:val="00393BFB"/>
    <w:rsid w:val="003A5D82"/>
    <w:rsid w:val="003B1299"/>
    <w:rsid w:val="003C7C80"/>
    <w:rsid w:val="00423824"/>
    <w:rsid w:val="00424685"/>
    <w:rsid w:val="00426104"/>
    <w:rsid w:val="00433DA7"/>
    <w:rsid w:val="00463797"/>
    <w:rsid w:val="004B77A0"/>
    <w:rsid w:val="004E2E6C"/>
    <w:rsid w:val="005545BE"/>
    <w:rsid w:val="00566A31"/>
    <w:rsid w:val="005A7F8D"/>
    <w:rsid w:val="005B157A"/>
    <w:rsid w:val="005D2BEB"/>
    <w:rsid w:val="005E036A"/>
    <w:rsid w:val="005E383E"/>
    <w:rsid w:val="0063431F"/>
    <w:rsid w:val="006669FF"/>
    <w:rsid w:val="00684318"/>
    <w:rsid w:val="006855AC"/>
    <w:rsid w:val="0069576C"/>
    <w:rsid w:val="006A746E"/>
    <w:rsid w:val="006B2063"/>
    <w:rsid w:val="0074776E"/>
    <w:rsid w:val="00755E58"/>
    <w:rsid w:val="007604B3"/>
    <w:rsid w:val="00773DAF"/>
    <w:rsid w:val="007B344B"/>
    <w:rsid w:val="007E07AB"/>
    <w:rsid w:val="007E5419"/>
    <w:rsid w:val="007F44C2"/>
    <w:rsid w:val="007F6598"/>
    <w:rsid w:val="00872F8D"/>
    <w:rsid w:val="00895153"/>
    <w:rsid w:val="008C1C5A"/>
    <w:rsid w:val="008D738B"/>
    <w:rsid w:val="008E0B48"/>
    <w:rsid w:val="00913A62"/>
    <w:rsid w:val="0092171B"/>
    <w:rsid w:val="00963B73"/>
    <w:rsid w:val="00991F84"/>
    <w:rsid w:val="00996CDE"/>
    <w:rsid w:val="009B7712"/>
    <w:rsid w:val="009D0504"/>
    <w:rsid w:val="009E139C"/>
    <w:rsid w:val="009F1293"/>
    <w:rsid w:val="00A22932"/>
    <w:rsid w:val="00A25F60"/>
    <w:rsid w:val="00A3358E"/>
    <w:rsid w:val="00A45211"/>
    <w:rsid w:val="00A45F68"/>
    <w:rsid w:val="00A54276"/>
    <w:rsid w:val="00A6455B"/>
    <w:rsid w:val="00A857DA"/>
    <w:rsid w:val="00A902AC"/>
    <w:rsid w:val="00A94C12"/>
    <w:rsid w:val="00AB3207"/>
    <w:rsid w:val="00AD40CE"/>
    <w:rsid w:val="00AE3657"/>
    <w:rsid w:val="00B15367"/>
    <w:rsid w:val="00B26E63"/>
    <w:rsid w:val="00B46BF9"/>
    <w:rsid w:val="00B6357A"/>
    <w:rsid w:val="00B6394B"/>
    <w:rsid w:val="00B67B30"/>
    <w:rsid w:val="00B733A6"/>
    <w:rsid w:val="00BF4D3C"/>
    <w:rsid w:val="00C17266"/>
    <w:rsid w:val="00C65258"/>
    <w:rsid w:val="00C83F0D"/>
    <w:rsid w:val="00CF7075"/>
    <w:rsid w:val="00D258B3"/>
    <w:rsid w:val="00D34398"/>
    <w:rsid w:val="00D42D06"/>
    <w:rsid w:val="00D50606"/>
    <w:rsid w:val="00D50C10"/>
    <w:rsid w:val="00D53223"/>
    <w:rsid w:val="00D62E0D"/>
    <w:rsid w:val="00D76202"/>
    <w:rsid w:val="00D85071"/>
    <w:rsid w:val="00D87C3D"/>
    <w:rsid w:val="00DB079B"/>
    <w:rsid w:val="00E06A1C"/>
    <w:rsid w:val="00E435C1"/>
    <w:rsid w:val="00E44A26"/>
    <w:rsid w:val="00E453E3"/>
    <w:rsid w:val="00E56946"/>
    <w:rsid w:val="00E6562B"/>
    <w:rsid w:val="00E7129A"/>
    <w:rsid w:val="00EA37D7"/>
    <w:rsid w:val="00EA64A3"/>
    <w:rsid w:val="00EF1777"/>
    <w:rsid w:val="00EF5BD0"/>
    <w:rsid w:val="00F0290E"/>
    <w:rsid w:val="00F24237"/>
    <w:rsid w:val="00F553B2"/>
    <w:rsid w:val="00FC12A6"/>
    <w:rsid w:val="00FC501E"/>
    <w:rsid w:val="00FD4D46"/>
    <w:rsid w:val="00FE09E4"/>
    <w:rsid w:val="00FE7997"/>
    <w:rsid w:val="00FF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,"/>
  <w:listSeparator w:val=";"/>
  <w14:docId w14:val="3E4009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2BEB"/>
    <w:pPr>
      <w:framePr w:hSpace="180" w:wrap="around" w:vAnchor="text" w:hAnchor="text" w:x="1051" w:y="925"/>
      <w:spacing w:after="0"/>
    </w:pPr>
    <w:rPr>
      <w:sz w:val="26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5D2BEB"/>
    <w:pPr>
      <w:keepNext/>
      <w:keepLines/>
      <w:framePr w:wrap="around"/>
      <w:outlineLvl w:val="0"/>
    </w:pPr>
    <w:rPr>
      <w:rFonts w:asciiTheme="majorHAnsi" w:eastAsiaTheme="majorEastAsia" w:hAnsiTheme="majorHAnsi" w:cstheme="majorBidi"/>
      <w:b/>
      <w:color w:val="292561" w:themeColor="text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FE09E4"/>
    <w:pPr>
      <w:keepNext/>
      <w:keepLines/>
      <w:framePr w:wrap="around"/>
      <w:spacing w:before="40"/>
      <w:outlineLvl w:val="1"/>
    </w:pPr>
    <w:rPr>
      <w:rFonts w:asciiTheme="majorHAnsi" w:eastAsiaTheme="majorEastAsia" w:hAnsiTheme="majorHAnsi" w:cstheme="majorBidi"/>
      <w:color w:val="2664B0" w:themeColor="accent3"/>
      <w:szCs w:val="26"/>
    </w:rPr>
  </w:style>
  <w:style w:type="paragraph" w:styleId="3">
    <w:name w:val="heading 3"/>
    <w:basedOn w:val="2"/>
    <w:next w:val="a"/>
    <w:link w:val="30"/>
    <w:uiPriority w:val="9"/>
    <w:qFormat/>
    <w:rsid w:val="005D2BEB"/>
    <w:pPr>
      <w:framePr w:wrap="around" w:y="334"/>
      <w:outlineLvl w:val="2"/>
    </w:pPr>
    <w:rPr>
      <w:b/>
      <w:color w:val="292561" w:themeColor="text2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rsid w:val="00026DB1"/>
    <w:pPr>
      <w:framePr w:wrap="around"/>
      <w:tabs>
        <w:tab w:val="center" w:pos="4680"/>
        <w:tab w:val="right" w:pos="9360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D50606"/>
    <w:rPr>
      <w:sz w:val="26"/>
    </w:rPr>
  </w:style>
  <w:style w:type="paragraph" w:styleId="a5">
    <w:name w:val="footer"/>
    <w:basedOn w:val="a"/>
    <w:link w:val="a6"/>
    <w:uiPriority w:val="99"/>
    <w:semiHidden/>
    <w:rsid w:val="00026DB1"/>
    <w:pPr>
      <w:framePr w:wrap="around"/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D50606"/>
    <w:rPr>
      <w:sz w:val="26"/>
    </w:rPr>
  </w:style>
  <w:style w:type="character" w:styleId="a7">
    <w:name w:val="Placeholder Text"/>
    <w:basedOn w:val="a0"/>
    <w:uiPriority w:val="99"/>
    <w:semiHidden/>
    <w:rsid w:val="00B733A6"/>
    <w:rPr>
      <w:color w:val="808080"/>
    </w:rPr>
  </w:style>
  <w:style w:type="table" w:styleId="a8">
    <w:name w:val="Table Grid"/>
    <w:basedOn w:val="a1"/>
    <w:uiPriority w:val="39"/>
    <w:rsid w:val="00D42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Salutation"/>
    <w:basedOn w:val="aa"/>
    <w:next w:val="a"/>
    <w:link w:val="ab"/>
    <w:uiPriority w:val="4"/>
    <w:qFormat/>
    <w:rsid w:val="00253349"/>
    <w:pPr>
      <w:framePr w:wrap="around"/>
      <w:spacing w:after="200" w:line="276" w:lineRule="auto"/>
      <w:ind w:left="0"/>
    </w:pPr>
    <w:rPr>
      <w:rFonts w:cstheme="minorHAnsi"/>
      <w:b/>
      <w:color w:val="1E1B48" w:themeColor="text2" w:themeShade="BF"/>
      <w:sz w:val="20"/>
      <w:szCs w:val="20"/>
      <w:lang w:eastAsia="ja-JP"/>
    </w:rPr>
  </w:style>
  <w:style w:type="character" w:customStyle="1" w:styleId="ab">
    <w:name w:val="Приветствие Знак"/>
    <w:basedOn w:val="a0"/>
    <w:link w:val="a9"/>
    <w:uiPriority w:val="4"/>
    <w:rsid w:val="00D50606"/>
    <w:rPr>
      <w:rFonts w:cstheme="minorHAnsi"/>
      <w:b/>
      <w:color w:val="1E1B48" w:themeColor="text2" w:themeShade="BF"/>
      <w:sz w:val="20"/>
      <w:szCs w:val="20"/>
      <w:lang w:eastAsia="ja-JP"/>
    </w:rPr>
  </w:style>
  <w:style w:type="paragraph" w:styleId="aa">
    <w:name w:val="Normal Indent"/>
    <w:basedOn w:val="a"/>
    <w:uiPriority w:val="99"/>
    <w:semiHidden/>
    <w:unhideWhenUsed/>
    <w:rsid w:val="00253349"/>
    <w:pPr>
      <w:framePr w:wrap="around"/>
      <w:ind w:left="720"/>
    </w:pPr>
  </w:style>
  <w:style w:type="paragraph" w:styleId="ac">
    <w:name w:val="Balloon Text"/>
    <w:basedOn w:val="a"/>
    <w:link w:val="ad"/>
    <w:uiPriority w:val="99"/>
    <w:semiHidden/>
    <w:unhideWhenUsed/>
    <w:rsid w:val="00231C9E"/>
    <w:pPr>
      <w:framePr w:wrap="around"/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231C9E"/>
    <w:rPr>
      <w:rFonts w:ascii="Tahoma" w:hAnsi="Tahoma" w:cs="Tahoma"/>
      <w:sz w:val="16"/>
      <w:szCs w:val="16"/>
      <w:lang w:val="de-DE"/>
    </w:rPr>
  </w:style>
  <w:style w:type="character" w:customStyle="1" w:styleId="20">
    <w:name w:val="Заголовок 2 Знак"/>
    <w:basedOn w:val="a0"/>
    <w:link w:val="2"/>
    <w:uiPriority w:val="9"/>
    <w:rsid w:val="00FE09E4"/>
    <w:rPr>
      <w:rFonts w:asciiTheme="majorHAnsi" w:eastAsiaTheme="majorEastAsia" w:hAnsiTheme="majorHAnsi" w:cstheme="majorBidi"/>
      <w:color w:val="2664B0" w:themeColor="accent3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D2BEB"/>
    <w:rPr>
      <w:rFonts w:asciiTheme="majorHAnsi" w:eastAsiaTheme="majorEastAsia" w:hAnsiTheme="majorHAnsi" w:cstheme="majorBidi"/>
      <w:b/>
      <w:color w:val="292561" w:themeColor="text2"/>
      <w:sz w:val="28"/>
      <w:szCs w:val="26"/>
      <w:lang w:val="en-US"/>
    </w:rPr>
  </w:style>
  <w:style w:type="character" w:customStyle="1" w:styleId="10">
    <w:name w:val="Заголовок 1 Знак"/>
    <w:basedOn w:val="a0"/>
    <w:link w:val="1"/>
    <w:uiPriority w:val="9"/>
    <w:rsid w:val="005D2BEB"/>
    <w:rPr>
      <w:rFonts w:asciiTheme="majorHAnsi" w:eastAsiaTheme="majorEastAsia" w:hAnsiTheme="majorHAnsi" w:cstheme="majorBidi"/>
      <w:b/>
      <w:color w:val="292561" w:themeColor="text2"/>
      <w:sz w:val="32"/>
      <w:szCs w:val="32"/>
      <w:lang w:val="en-US"/>
    </w:rPr>
  </w:style>
  <w:style w:type="paragraph" w:styleId="ae">
    <w:name w:val="No Spacing"/>
    <w:basedOn w:val="a"/>
    <w:uiPriority w:val="1"/>
    <w:qFormat/>
    <w:rsid w:val="000A0934"/>
    <w:pPr>
      <w:framePr w:wrap="around" w:y="334"/>
    </w:pPr>
    <w:rPr>
      <w:sz w:val="24"/>
    </w:rPr>
  </w:style>
  <w:style w:type="paragraph" w:customStyle="1" w:styleId="af">
    <w:name w:val="Содержимое"/>
    <w:basedOn w:val="a"/>
    <w:link w:val="af0"/>
    <w:semiHidden/>
    <w:qFormat/>
    <w:rsid w:val="000E7E1B"/>
    <w:pPr>
      <w:framePr w:wrap="around" w:y="334"/>
      <w:spacing w:after="160"/>
    </w:pPr>
    <w:rPr>
      <w:sz w:val="24"/>
      <w:szCs w:val="24"/>
    </w:rPr>
  </w:style>
  <w:style w:type="character" w:customStyle="1" w:styleId="af0">
    <w:name w:val="Содержимое (знак)"/>
    <w:basedOn w:val="a0"/>
    <w:link w:val="af"/>
    <w:semiHidden/>
    <w:rsid w:val="00D50606"/>
    <w:rPr>
      <w:sz w:val="24"/>
      <w:szCs w:val="24"/>
    </w:rPr>
  </w:style>
  <w:style w:type="character" w:customStyle="1" w:styleId="qwen-markdown-text">
    <w:name w:val="qwen-markdown-text"/>
    <w:basedOn w:val="a0"/>
    <w:rsid w:val="00A857DA"/>
  </w:style>
  <w:style w:type="paragraph" w:styleId="af1">
    <w:name w:val="List Paragraph"/>
    <w:basedOn w:val="a"/>
    <w:uiPriority w:val="34"/>
    <w:semiHidden/>
    <w:qFormat/>
    <w:rsid w:val="00217513"/>
    <w:pPr>
      <w:framePr w:wrap="around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7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1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2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9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3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7.xml"/><Relationship Id="rId21" Type="http://schemas.openxmlformats.org/officeDocument/2006/relationships/footer" Target="footer5.xml"/><Relationship Id="rId42" Type="http://schemas.openxmlformats.org/officeDocument/2006/relationships/header" Target="header16.xml"/><Relationship Id="rId47" Type="http://schemas.openxmlformats.org/officeDocument/2006/relationships/footer" Target="footer18.xml"/><Relationship Id="rId63" Type="http://schemas.openxmlformats.org/officeDocument/2006/relationships/footer" Target="footer26.xml"/><Relationship Id="rId68" Type="http://schemas.openxmlformats.org/officeDocument/2006/relationships/footer" Target="footer28.xml"/><Relationship Id="rId84" Type="http://schemas.openxmlformats.org/officeDocument/2006/relationships/header" Target="header37.xml"/><Relationship Id="rId89" Type="http://schemas.openxmlformats.org/officeDocument/2006/relationships/footer" Target="footer39.xml"/><Relationship Id="rId16" Type="http://schemas.openxmlformats.org/officeDocument/2006/relationships/header" Target="header3.xml"/><Relationship Id="rId11" Type="http://schemas.openxmlformats.org/officeDocument/2006/relationships/endnotes" Target="endnotes.xml"/><Relationship Id="rId32" Type="http://schemas.openxmlformats.org/officeDocument/2006/relationships/footer" Target="footer10.xml"/><Relationship Id="rId37" Type="http://schemas.openxmlformats.org/officeDocument/2006/relationships/header" Target="header14.xml"/><Relationship Id="rId53" Type="http://schemas.openxmlformats.org/officeDocument/2006/relationships/footer" Target="footer21.xml"/><Relationship Id="rId58" Type="http://schemas.openxmlformats.org/officeDocument/2006/relationships/header" Target="header24.xml"/><Relationship Id="rId74" Type="http://schemas.openxmlformats.org/officeDocument/2006/relationships/footer" Target="footer31.xml"/><Relationship Id="rId79" Type="http://schemas.openxmlformats.org/officeDocument/2006/relationships/header" Target="header35.xml"/><Relationship Id="rId5" Type="http://schemas.openxmlformats.org/officeDocument/2006/relationships/customXml" Target="../customXml/item5.xml"/><Relationship Id="rId90" Type="http://schemas.openxmlformats.org/officeDocument/2006/relationships/fontTable" Target="fontTable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footer" Target="footer8.xml"/><Relationship Id="rId30" Type="http://schemas.openxmlformats.org/officeDocument/2006/relationships/header" Target="header10.xml"/><Relationship Id="rId35" Type="http://schemas.openxmlformats.org/officeDocument/2006/relationships/footer" Target="footer12.xml"/><Relationship Id="rId43" Type="http://schemas.openxmlformats.org/officeDocument/2006/relationships/header" Target="header17.xml"/><Relationship Id="rId48" Type="http://schemas.openxmlformats.org/officeDocument/2006/relationships/header" Target="header19.xml"/><Relationship Id="rId56" Type="http://schemas.openxmlformats.org/officeDocument/2006/relationships/footer" Target="footer22.xml"/><Relationship Id="rId64" Type="http://schemas.openxmlformats.org/officeDocument/2006/relationships/header" Target="header27.xml"/><Relationship Id="rId69" Type="http://schemas.openxmlformats.org/officeDocument/2006/relationships/footer" Target="footer29.xml"/><Relationship Id="rId77" Type="http://schemas.openxmlformats.org/officeDocument/2006/relationships/footer" Target="footer33.xml"/><Relationship Id="rId8" Type="http://schemas.openxmlformats.org/officeDocument/2006/relationships/settings" Target="settings.xml"/><Relationship Id="rId51" Type="http://schemas.openxmlformats.org/officeDocument/2006/relationships/footer" Target="footer20.xml"/><Relationship Id="rId72" Type="http://schemas.openxmlformats.org/officeDocument/2006/relationships/header" Target="header31.xml"/><Relationship Id="rId80" Type="http://schemas.openxmlformats.org/officeDocument/2006/relationships/footer" Target="footer34.xml"/><Relationship Id="rId85" Type="http://schemas.openxmlformats.org/officeDocument/2006/relationships/header" Target="header38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eader" Target="header8.xml"/><Relationship Id="rId33" Type="http://schemas.openxmlformats.org/officeDocument/2006/relationships/footer" Target="footer11.xml"/><Relationship Id="rId38" Type="http://schemas.openxmlformats.org/officeDocument/2006/relationships/footer" Target="footer13.xml"/><Relationship Id="rId46" Type="http://schemas.openxmlformats.org/officeDocument/2006/relationships/header" Target="header18.xml"/><Relationship Id="rId59" Type="http://schemas.openxmlformats.org/officeDocument/2006/relationships/footer" Target="footer24.xml"/><Relationship Id="rId67" Type="http://schemas.openxmlformats.org/officeDocument/2006/relationships/header" Target="header29.xml"/><Relationship Id="rId20" Type="http://schemas.openxmlformats.org/officeDocument/2006/relationships/footer" Target="footer4.xml"/><Relationship Id="rId41" Type="http://schemas.openxmlformats.org/officeDocument/2006/relationships/footer" Target="footer15.xml"/><Relationship Id="rId54" Type="http://schemas.openxmlformats.org/officeDocument/2006/relationships/header" Target="header22.xml"/><Relationship Id="rId62" Type="http://schemas.openxmlformats.org/officeDocument/2006/relationships/footer" Target="footer25.xml"/><Relationship Id="rId70" Type="http://schemas.openxmlformats.org/officeDocument/2006/relationships/header" Target="header30.xml"/><Relationship Id="rId75" Type="http://schemas.openxmlformats.org/officeDocument/2006/relationships/footer" Target="footer32.xml"/><Relationship Id="rId83" Type="http://schemas.openxmlformats.org/officeDocument/2006/relationships/footer" Target="footer36.xml"/><Relationship Id="rId88" Type="http://schemas.openxmlformats.org/officeDocument/2006/relationships/header" Target="header39.xml"/><Relationship Id="rId9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header" Target="header9.xml"/><Relationship Id="rId36" Type="http://schemas.openxmlformats.org/officeDocument/2006/relationships/header" Target="header13.xml"/><Relationship Id="rId49" Type="http://schemas.openxmlformats.org/officeDocument/2006/relationships/header" Target="header20.xml"/><Relationship Id="rId57" Type="http://schemas.openxmlformats.org/officeDocument/2006/relationships/footer" Target="footer23.xml"/><Relationship Id="rId10" Type="http://schemas.openxmlformats.org/officeDocument/2006/relationships/footnotes" Target="footnotes.xml"/><Relationship Id="rId31" Type="http://schemas.openxmlformats.org/officeDocument/2006/relationships/header" Target="header11.xml"/><Relationship Id="rId44" Type="http://schemas.openxmlformats.org/officeDocument/2006/relationships/footer" Target="footer16.xml"/><Relationship Id="rId52" Type="http://schemas.openxmlformats.org/officeDocument/2006/relationships/header" Target="header21.xml"/><Relationship Id="rId60" Type="http://schemas.openxmlformats.org/officeDocument/2006/relationships/header" Target="header25.xml"/><Relationship Id="rId65" Type="http://schemas.openxmlformats.org/officeDocument/2006/relationships/footer" Target="footer27.xml"/><Relationship Id="rId73" Type="http://schemas.openxmlformats.org/officeDocument/2006/relationships/header" Target="header32.xml"/><Relationship Id="rId78" Type="http://schemas.openxmlformats.org/officeDocument/2006/relationships/header" Target="header34.xml"/><Relationship Id="rId81" Type="http://schemas.openxmlformats.org/officeDocument/2006/relationships/footer" Target="footer35.xml"/><Relationship Id="rId86" Type="http://schemas.openxmlformats.org/officeDocument/2006/relationships/footer" Target="footer37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9" Type="http://schemas.openxmlformats.org/officeDocument/2006/relationships/footer" Target="footer14.xml"/><Relationship Id="rId34" Type="http://schemas.openxmlformats.org/officeDocument/2006/relationships/header" Target="header12.xml"/><Relationship Id="rId50" Type="http://schemas.openxmlformats.org/officeDocument/2006/relationships/footer" Target="footer19.xml"/><Relationship Id="rId55" Type="http://schemas.openxmlformats.org/officeDocument/2006/relationships/header" Target="header23.xml"/><Relationship Id="rId76" Type="http://schemas.openxmlformats.org/officeDocument/2006/relationships/header" Target="header33.xml"/><Relationship Id="rId7" Type="http://schemas.openxmlformats.org/officeDocument/2006/relationships/styles" Target="styles.xml"/><Relationship Id="rId71" Type="http://schemas.openxmlformats.org/officeDocument/2006/relationships/footer" Target="footer30.xml"/><Relationship Id="rId92" Type="http://schemas.openxmlformats.org/officeDocument/2006/relationships/theme" Target="theme/theme1.xml"/><Relationship Id="rId2" Type="http://schemas.openxmlformats.org/officeDocument/2006/relationships/customXml" Target="../customXml/item2.xml"/><Relationship Id="rId29" Type="http://schemas.openxmlformats.org/officeDocument/2006/relationships/footer" Target="footer9.xml"/><Relationship Id="rId24" Type="http://schemas.openxmlformats.org/officeDocument/2006/relationships/header" Target="header7.xml"/><Relationship Id="rId40" Type="http://schemas.openxmlformats.org/officeDocument/2006/relationships/header" Target="header15.xml"/><Relationship Id="rId45" Type="http://schemas.openxmlformats.org/officeDocument/2006/relationships/footer" Target="footer17.xml"/><Relationship Id="rId66" Type="http://schemas.openxmlformats.org/officeDocument/2006/relationships/header" Target="header28.xml"/><Relationship Id="rId87" Type="http://schemas.openxmlformats.org/officeDocument/2006/relationships/footer" Target="footer38.xml"/><Relationship Id="rId61" Type="http://schemas.openxmlformats.org/officeDocument/2006/relationships/header" Target="header26.xml"/><Relationship Id="rId82" Type="http://schemas.openxmlformats.org/officeDocument/2006/relationships/header" Target="header36.xml"/><Relationship Id="rId19" Type="http://schemas.openxmlformats.org/officeDocument/2006/relationships/header" Target="header5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lapa\AppData\Roaming\Microsoft\Templates\&#1044;&#1077;&#1083;&#1086;&#1074;&#1086;&#1077;%20&#1087;&#1080;&#1089;&#1100;&#1084;&#1086;%20(&#1089;%20&#1089;&#1080;&#1085;&#1077;&#1081;%20&#1088;&#1072;&#1084;&#1082;&#1086;&#1081;%20&#1080;%20&#1094;&#1074;&#1077;&#1090;&#1086;&#1074;&#1099;&#1084;%20&#1075;&#1088;&#1072;&#1076;&#1080;&#1077;&#1085;&#1090;&#1086;&#1084;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FE94517C56841619E33D481D05741D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838282-4F6B-4566-8793-B83438129A73}"/>
      </w:docPartPr>
      <w:docPartBody>
        <w:p w:rsidR="00000000" w:rsidRDefault="00C91B86" w:rsidP="00C91B86">
          <w:pPr>
            <w:pStyle w:val="CFE94517C56841619E33D481D05741DF"/>
          </w:pPr>
          <w:r w:rsidRPr="00A6455B">
            <w:rPr>
              <w:lang w:bidi="ru-RU"/>
            </w:rPr>
            <w:t>Название компании</w:t>
          </w:r>
        </w:p>
      </w:docPartBody>
    </w:docPart>
    <w:docPart>
      <w:docPartPr>
        <w:name w:val="88A8CCE3693B41EEB19C4669F9DE19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6274F8-5C95-4A51-8DCB-4223535F68B4}"/>
      </w:docPartPr>
      <w:docPartBody>
        <w:p w:rsidR="00000000" w:rsidRDefault="00C91B86" w:rsidP="00C91B86">
          <w:pPr>
            <w:pStyle w:val="88A8CCE3693B41EEB19C4669F9DE19C9"/>
          </w:pPr>
          <w:r w:rsidRPr="00A6455B">
            <w:rPr>
              <w:lang w:bidi="ru-RU"/>
            </w:rPr>
            <w:t>Город, область, почтовый индекс</w:t>
          </w:r>
        </w:p>
      </w:docPartBody>
    </w:docPart>
    <w:docPart>
      <w:docPartPr>
        <w:name w:val="E4F3F2F45C6B47CEBBFD6753267BE3E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79DB9D-A973-4253-828F-A968379D6B75}"/>
      </w:docPartPr>
      <w:docPartBody>
        <w:p w:rsidR="00000000" w:rsidRDefault="00C91B86" w:rsidP="00C91B86">
          <w:pPr>
            <w:pStyle w:val="E4F3F2F45C6B47CEBBFD6753267BE3E5"/>
          </w:pPr>
          <w:r w:rsidRPr="00A6455B">
            <w:rPr>
              <w:lang w:bidi="ru-RU"/>
            </w:rPr>
            <w:t>Телефон:</w:t>
          </w:r>
        </w:p>
      </w:docPartBody>
    </w:docPart>
    <w:docPart>
      <w:docPartPr>
        <w:name w:val="45242291FDA84187AD69C2BF94B0E4F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156085-278F-4CB3-B99E-190DAE5DEE07}"/>
      </w:docPartPr>
      <w:docPartBody>
        <w:p w:rsidR="00000000" w:rsidRDefault="00C91B86" w:rsidP="00C91B86">
          <w:pPr>
            <w:pStyle w:val="45242291FDA84187AD69C2BF94B0E4F0"/>
          </w:pPr>
          <w:r w:rsidRPr="00A6455B">
            <w:rPr>
              <w:lang w:bidi="ru-RU"/>
            </w:rPr>
            <w:t>206-555-0125</w:t>
          </w:r>
        </w:p>
      </w:docPartBody>
    </w:docPart>
    <w:docPart>
      <w:docPartPr>
        <w:name w:val="DBDD0FE373F846D5AFEDA6DFB24848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B292705-122B-4AD0-A8D3-CE64E4AA126A}"/>
      </w:docPartPr>
      <w:docPartBody>
        <w:p w:rsidR="00000000" w:rsidRDefault="00C91B86" w:rsidP="00C91B86">
          <w:pPr>
            <w:pStyle w:val="DBDD0FE373F846D5AFEDA6DFB24848FF"/>
          </w:pPr>
          <w:r w:rsidRPr="00A6455B">
            <w:rPr>
              <w:lang w:bidi="ru-RU"/>
            </w:rPr>
            <w:t>Имя получателя</w:t>
          </w:r>
        </w:p>
      </w:docPartBody>
    </w:docPart>
    <w:docPart>
      <w:docPartPr>
        <w:name w:val="1ADAE48AA94F409081577578C1B8259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3F78BCC-D090-4FDD-B6C3-E9C4B4FE9026}"/>
      </w:docPartPr>
      <w:docPartBody>
        <w:p w:rsidR="00000000" w:rsidRDefault="00C91B86" w:rsidP="00C91B86">
          <w:pPr>
            <w:pStyle w:val="1ADAE48AA94F409081577578C1B82595"/>
          </w:pPr>
          <w:r w:rsidRPr="00A6455B">
            <w:rPr>
              <w:lang w:bidi="ru-RU"/>
            </w:rPr>
            <w:t>Должность</w:t>
          </w:r>
        </w:p>
      </w:docPartBody>
    </w:docPart>
    <w:docPart>
      <w:docPartPr>
        <w:name w:val="3EE14DBFC05A4EE89E367EA5A534FD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1A409B2-CD33-41AD-AA7E-0E5664B14861}"/>
      </w:docPartPr>
      <w:docPartBody>
        <w:p w:rsidR="00000000" w:rsidRDefault="00C91B86" w:rsidP="00C91B86">
          <w:pPr>
            <w:pStyle w:val="3EE14DBFC05A4EE89E367EA5A534FD52"/>
          </w:pPr>
          <w:r w:rsidRPr="00A6455B">
            <w:rPr>
              <w:lang w:bidi="ru-RU"/>
            </w:rPr>
            <w:t>Уважаемый получатель!</w:t>
          </w:r>
        </w:p>
      </w:docPartBody>
    </w:docPart>
    <w:docPart>
      <w:docPartPr>
        <w:name w:val="44D3B9F01E864CF7A28C2382EE6AC1C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9952BFB-0DDE-4FDD-AA57-3F65387C0DCD}"/>
      </w:docPartPr>
      <w:docPartBody>
        <w:p w:rsidR="00000000" w:rsidRDefault="00C91B86" w:rsidP="00C91B86">
          <w:pPr>
            <w:pStyle w:val="44D3B9F01E864CF7A28C2382EE6AC1CF"/>
          </w:pPr>
          <w:r w:rsidRPr="00A6455B">
            <w:rPr>
              <w:lang w:bidi="ru-RU"/>
            </w:rPr>
            <w:t>Название компании</w:t>
          </w:r>
        </w:p>
      </w:docPartBody>
    </w:docPart>
    <w:docPart>
      <w:docPartPr>
        <w:name w:val="7E49913DDA724CC6B283FDCB1B85E7A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314F5B4-68AD-4E0E-BF99-7CE38772B640}"/>
      </w:docPartPr>
      <w:docPartBody>
        <w:p w:rsidR="00000000" w:rsidRDefault="00C91B86" w:rsidP="00C91B86">
          <w:pPr>
            <w:pStyle w:val="7E49913DDA724CC6B283FDCB1B85E7A0"/>
          </w:pPr>
          <w:r w:rsidRPr="00A6455B">
            <w:rPr>
              <w:lang w:bidi="ru-RU"/>
            </w:rPr>
            <w:t>Город, область, почтовый индекс</w:t>
          </w:r>
        </w:p>
      </w:docPartBody>
    </w:docPart>
    <w:docPart>
      <w:docPartPr>
        <w:name w:val="9EED751918FF404CB7C0515E35BBF97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FD57D10-3E2D-4671-95CA-578F170F3B99}"/>
      </w:docPartPr>
      <w:docPartBody>
        <w:p w:rsidR="00000000" w:rsidRDefault="00C91B86" w:rsidP="00C91B86">
          <w:pPr>
            <w:pStyle w:val="9EED751918FF404CB7C0515E35BBF973"/>
          </w:pPr>
          <w:r w:rsidRPr="00A6455B">
            <w:rPr>
              <w:lang w:bidi="ru-RU"/>
            </w:rPr>
            <w:t>Телефон:</w:t>
          </w:r>
        </w:p>
      </w:docPartBody>
    </w:docPart>
    <w:docPart>
      <w:docPartPr>
        <w:name w:val="BC3E16E6CB3C423BA4CF600E2A57C64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8BA1D17-E54E-49D2-B602-107FC8067CBF}"/>
      </w:docPartPr>
      <w:docPartBody>
        <w:p w:rsidR="00000000" w:rsidRDefault="00C91B86" w:rsidP="00C91B86">
          <w:pPr>
            <w:pStyle w:val="BC3E16E6CB3C423BA4CF600E2A57C64A"/>
          </w:pPr>
          <w:r w:rsidRPr="00A6455B">
            <w:rPr>
              <w:lang w:bidi="ru-RU"/>
            </w:rPr>
            <w:t>206-555-0125</w:t>
          </w:r>
        </w:p>
      </w:docPartBody>
    </w:docPart>
    <w:docPart>
      <w:docPartPr>
        <w:name w:val="9F000D8092E94B24BDCEE5232FF8F2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91EB1F9-92F0-4C6A-B404-2B18AAF722BF}"/>
      </w:docPartPr>
      <w:docPartBody>
        <w:p w:rsidR="00000000" w:rsidRDefault="00C91B86" w:rsidP="00C91B86">
          <w:pPr>
            <w:pStyle w:val="9F000D8092E94B24BDCEE5232FF8F2D3"/>
          </w:pPr>
          <w:r w:rsidRPr="00A6455B">
            <w:rPr>
              <w:lang w:bidi="ru-RU"/>
            </w:rPr>
            <w:t>Имя получателя</w:t>
          </w:r>
        </w:p>
      </w:docPartBody>
    </w:docPart>
    <w:docPart>
      <w:docPartPr>
        <w:name w:val="3AC2F49C9A51436EB888878859CD9B0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B78758A-9D16-4565-BCE8-2C26584A15E8}"/>
      </w:docPartPr>
      <w:docPartBody>
        <w:p w:rsidR="00000000" w:rsidRDefault="00C91B86" w:rsidP="00C91B86">
          <w:pPr>
            <w:pStyle w:val="3AC2F49C9A51436EB888878859CD9B0D"/>
          </w:pPr>
          <w:r w:rsidRPr="00A6455B">
            <w:rPr>
              <w:lang w:bidi="ru-RU"/>
            </w:rPr>
            <w:t>Должность</w:t>
          </w:r>
        </w:p>
      </w:docPartBody>
    </w:docPart>
    <w:docPart>
      <w:docPartPr>
        <w:name w:val="AFBFEEE4F7FD4CD69E329FD1102F7AE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7FF8437-F6DC-409A-ABA9-F81A5EE2EF99}"/>
      </w:docPartPr>
      <w:docPartBody>
        <w:p w:rsidR="00000000" w:rsidRDefault="00C91B86" w:rsidP="00C91B86">
          <w:pPr>
            <w:pStyle w:val="AFBFEEE4F7FD4CD69E329FD1102F7AEE"/>
          </w:pPr>
          <w:r w:rsidRPr="00A6455B">
            <w:rPr>
              <w:lang w:bidi="ru-RU"/>
            </w:rPr>
            <w:t>Уважаемый получатель!</w:t>
          </w:r>
        </w:p>
      </w:docPartBody>
    </w:docPart>
    <w:docPart>
      <w:docPartPr>
        <w:name w:val="D455D4411E8C495DAF0E1E0346485B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86FAB7-590C-4CD2-86D0-72C3702CF1CF}"/>
      </w:docPartPr>
      <w:docPartBody>
        <w:p w:rsidR="00000000" w:rsidRDefault="00C91B86" w:rsidP="00C91B86">
          <w:pPr>
            <w:pStyle w:val="D455D4411E8C495DAF0E1E0346485B3C"/>
          </w:pPr>
          <w:r w:rsidRPr="00A6455B">
            <w:rPr>
              <w:lang w:bidi="ru-RU"/>
            </w:rPr>
            <w:t>Название компании</w:t>
          </w:r>
        </w:p>
      </w:docPartBody>
    </w:docPart>
    <w:docPart>
      <w:docPartPr>
        <w:name w:val="E3957EAFDFC34C4E8F7EBE60734273B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6618E2A-C72B-4E73-8256-64618C3682ED}"/>
      </w:docPartPr>
      <w:docPartBody>
        <w:p w:rsidR="00000000" w:rsidRDefault="00C91B86" w:rsidP="00C91B86">
          <w:pPr>
            <w:pStyle w:val="E3957EAFDFC34C4E8F7EBE60734273BD"/>
          </w:pPr>
          <w:r w:rsidRPr="00A6455B">
            <w:rPr>
              <w:lang w:bidi="ru-RU"/>
            </w:rPr>
            <w:t>Город, область, почтовый индекс</w:t>
          </w:r>
        </w:p>
      </w:docPartBody>
    </w:docPart>
    <w:docPart>
      <w:docPartPr>
        <w:name w:val="9DECD4B0138C4697A56B1840F9F8F5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123C3F-D30E-4999-BAF5-A661F63DF1FF}"/>
      </w:docPartPr>
      <w:docPartBody>
        <w:p w:rsidR="00000000" w:rsidRDefault="00C91B86" w:rsidP="00C91B86">
          <w:pPr>
            <w:pStyle w:val="9DECD4B0138C4697A56B1840F9F8F590"/>
          </w:pPr>
          <w:r w:rsidRPr="00A6455B">
            <w:rPr>
              <w:lang w:bidi="ru-RU"/>
            </w:rPr>
            <w:t>Телефон:</w:t>
          </w:r>
        </w:p>
      </w:docPartBody>
    </w:docPart>
    <w:docPart>
      <w:docPartPr>
        <w:name w:val="C5DA98B55BEA4605BE59B9EA322AF64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A3F5F03-C961-4C23-9C90-AF8DDB036F17}"/>
      </w:docPartPr>
      <w:docPartBody>
        <w:p w:rsidR="00000000" w:rsidRDefault="00C91B86" w:rsidP="00C91B86">
          <w:pPr>
            <w:pStyle w:val="C5DA98B55BEA4605BE59B9EA322AF64D"/>
          </w:pPr>
          <w:r w:rsidRPr="00A6455B">
            <w:rPr>
              <w:lang w:bidi="ru-RU"/>
            </w:rPr>
            <w:t>206-555-0125</w:t>
          </w:r>
        </w:p>
      </w:docPartBody>
    </w:docPart>
    <w:docPart>
      <w:docPartPr>
        <w:name w:val="89FBFCD8025843ADBB9F483F04B581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D1BB39F-C9B7-4102-B365-1595308A221F}"/>
      </w:docPartPr>
      <w:docPartBody>
        <w:p w:rsidR="00000000" w:rsidRDefault="00C91B86" w:rsidP="00C91B86">
          <w:pPr>
            <w:pStyle w:val="89FBFCD8025843ADBB9F483F04B58187"/>
          </w:pPr>
          <w:r w:rsidRPr="00A6455B">
            <w:rPr>
              <w:lang w:bidi="ru-RU"/>
            </w:rPr>
            <w:t>Имя получателя</w:t>
          </w:r>
        </w:p>
      </w:docPartBody>
    </w:docPart>
    <w:docPart>
      <w:docPartPr>
        <w:name w:val="13A53F76C03B4D2B95DDA001EE62424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B19B344-FCB1-4444-94F2-32A916C965B8}"/>
      </w:docPartPr>
      <w:docPartBody>
        <w:p w:rsidR="00000000" w:rsidRDefault="00C91B86" w:rsidP="00C91B86">
          <w:pPr>
            <w:pStyle w:val="13A53F76C03B4D2B95DDA001EE624245"/>
          </w:pPr>
          <w:r w:rsidRPr="00A6455B">
            <w:rPr>
              <w:lang w:bidi="ru-RU"/>
            </w:rPr>
            <w:t>Должность</w:t>
          </w:r>
        </w:p>
      </w:docPartBody>
    </w:docPart>
    <w:docPart>
      <w:docPartPr>
        <w:name w:val="15F8B678C7B94BA3B36F057B840745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1B1F135-0BC0-4CC9-A7B6-509CF3DB8A0A}"/>
      </w:docPartPr>
      <w:docPartBody>
        <w:p w:rsidR="00000000" w:rsidRDefault="00C91B86" w:rsidP="00C91B86">
          <w:pPr>
            <w:pStyle w:val="15F8B678C7B94BA3B36F057B840745F9"/>
          </w:pPr>
          <w:r w:rsidRPr="00A6455B">
            <w:rPr>
              <w:lang w:bidi="ru-RU"/>
            </w:rPr>
            <w:t>Уважаемый получатель!</w:t>
          </w:r>
        </w:p>
      </w:docPartBody>
    </w:docPart>
    <w:docPart>
      <w:docPartPr>
        <w:name w:val="443896EB0FE54FADB429000BEEF8E56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BC2D339-FD4A-40BC-B910-DC766D965CDE}"/>
      </w:docPartPr>
      <w:docPartBody>
        <w:p w:rsidR="00000000" w:rsidRDefault="00C91B86" w:rsidP="00C91B86">
          <w:pPr>
            <w:pStyle w:val="443896EB0FE54FADB429000BEEF8E56E"/>
          </w:pPr>
          <w:r w:rsidRPr="00A6455B">
            <w:rPr>
              <w:lang w:bidi="ru-RU"/>
            </w:rPr>
            <w:t>Название компании</w:t>
          </w:r>
        </w:p>
      </w:docPartBody>
    </w:docPart>
    <w:docPart>
      <w:docPartPr>
        <w:name w:val="CB6FF6EF074C4605B341C970D79576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092B8BC-484A-4F6A-A9CE-0AE84F51F587}"/>
      </w:docPartPr>
      <w:docPartBody>
        <w:p w:rsidR="00000000" w:rsidRDefault="00C91B86" w:rsidP="00C91B86">
          <w:pPr>
            <w:pStyle w:val="CB6FF6EF074C4605B341C970D7957630"/>
          </w:pPr>
          <w:r w:rsidRPr="00A6455B">
            <w:rPr>
              <w:lang w:bidi="ru-RU"/>
            </w:rPr>
            <w:t>Город, область, почтовый индекс</w:t>
          </w:r>
        </w:p>
      </w:docPartBody>
    </w:docPart>
    <w:docPart>
      <w:docPartPr>
        <w:name w:val="D36DCC5A967D4380B16E49336017B89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A332C0D-5067-481D-BC76-4790735ED4A0}"/>
      </w:docPartPr>
      <w:docPartBody>
        <w:p w:rsidR="00000000" w:rsidRDefault="00C91B86" w:rsidP="00C91B86">
          <w:pPr>
            <w:pStyle w:val="D36DCC5A967D4380B16E49336017B89E"/>
          </w:pPr>
          <w:r w:rsidRPr="00A6455B">
            <w:rPr>
              <w:lang w:bidi="ru-RU"/>
            </w:rPr>
            <w:t>Телефон:</w:t>
          </w:r>
        </w:p>
      </w:docPartBody>
    </w:docPart>
    <w:docPart>
      <w:docPartPr>
        <w:name w:val="FAFB8BB6F152478694D6F1098AC4E43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4580FF-71D4-4B49-A717-A45BDB2D25AD}"/>
      </w:docPartPr>
      <w:docPartBody>
        <w:p w:rsidR="00000000" w:rsidRDefault="00C91B86" w:rsidP="00C91B86">
          <w:pPr>
            <w:pStyle w:val="FAFB8BB6F152478694D6F1098AC4E431"/>
          </w:pPr>
          <w:r w:rsidRPr="00A6455B">
            <w:rPr>
              <w:lang w:bidi="ru-RU"/>
            </w:rPr>
            <w:t>206-555-0125</w:t>
          </w:r>
        </w:p>
      </w:docPartBody>
    </w:docPart>
    <w:docPart>
      <w:docPartPr>
        <w:name w:val="89CA3B938740463A8D22DDE00E2AA24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858FBA-B35C-4C44-B0B7-C228FF5FE30F}"/>
      </w:docPartPr>
      <w:docPartBody>
        <w:p w:rsidR="00000000" w:rsidRDefault="00C91B86" w:rsidP="00C91B86">
          <w:pPr>
            <w:pStyle w:val="89CA3B938740463A8D22DDE00E2AA249"/>
          </w:pPr>
          <w:r w:rsidRPr="00A6455B">
            <w:rPr>
              <w:lang w:bidi="ru-RU"/>
            </w:rPr>
            <w:t>Имя получателя</w:t>
          </w:r>
        </w:p>
      </w:docPartBody>
    </w:docPart>
    <w:docPart>
      <w:docPartPr>
        <w:name w:val="4256499A1E364592AA32A53398238C1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62F70E3-8695-4177-8FD2-A6C82D79824E}"/>
      </w:docPartPr>
      <w:docPartBody>
        <w:p w:rsidR="00000000" w:rsidRDefault="00C91B86" w:rsidP="00C91B86">
          <w:pPr>
            <w:pStyle w:val="4256499A1E364592AA32A53398238C19"/>
          </w:pPr>
          <w:r w:rsidRPr="00A6455B">
            <w:rPr>
              <w:lang w:bidi="ru-RU"/>
            </w:rPr>
            <w:t>Должность</w:t>
          </w:r>
        </w:p>
      </w:docPartBody>
    </w:docPart>
    <w:docPart>
      <w:docPartPr>
        <w:name w:val="37D9D864C95048D081B09FE860B8A7D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5645178-58EF-4CF6-B4F7-07291A75C65A}"/>
      </w:docPartPr>
      <w:docPartBody>
        <w:p w:rsidR="00000000" w:rsidRDefault="00C91B86" w:rsidP="00C91B86">
          <w:pPr>
            <w:pStyle w:val="37D9D864C95048D081B09FE860B8A7D6"/>
          </w:pPr>
          <w:r w:rsidRPr="00A6455B">
            <w:rPr>
              <w:lang w:bidi="ru-RU"/>
            </w:rPr>
            <w:t>Уважаемый получатель!</w:t>
          </w:r>
        </w:p>
      </w:docPartBody>
    </w:docPart>
    <w:docPart>
      <w:docPartPr>
        <w:name w:val="C63AD750B9B340E7A1D6BEC7177761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3863EA3-8F11-4DB2-B4D0-E65AA7741E53}"/>
      </w:docPartPr>
      <w:docPartBody>
        <w:p w:rsidR="00000000" w:rsidRDefault="00C91B86" w:rsidP="00C91B86">
          <w:pPr>
            <w:pStyle w:val="C63AD750B9B340E7A1D6BEC717776140"/>
          </w:pPr>
          <w:r w:rsidRPr="00A6455B">
            <w:rPr>
              <w:lang w:bidi="ru-RU"/>
            </w:rPr>
            <w:t>Название компании</w:t>
          </w:r>
        </w:p>
      </w:docPartBody>
    </w:docPart>
    <w:docPart>
      <w:docPartPr>
        <w:name w:val="56858F4B3DF54C11ACA4A7D1BB1D9A6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51FE8B-768B-4D60-BC7C-727D0EC83AAA}"/>
      </w:docPartPr>
      <w:docPartBody>
        <w:p w:rsidR="00000000" w:rsidRDefault="00C91B86" w:rsidP="00C91B86">
          <w:pPr>
            <w:pStyle w:val="56858F4B3DF54C11ACA4A7D1BB1D9A67"/>
          </w:pPr>
          <w:r w:rsidRPr="00A6455B">
            <w:rPr>
              <w:lang w:bidi="ru-RU"/>
            </w:rPr>
            <w:t>Город, область, почтовый индекс</w:t>
          </w:r>
        </w:p>
      </w:docPartBody>
    </w:docPart>
    <w:docPart>
      <w:docPartPr>
        <w:name w:val="8329F870D20A423C98B4C450807EB25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02A0B94-33D8-4F69-B6DF-F8017C90BDA4}"/>
      </w:docPartPr>
      <w:docPartBody>
        <w:p w:rsidR="00000000" w:rsidRDefault="00C91B86" w:rsidP="00C91B86">
          <w:pPr>
            <w:pStyle w:val="8329F870D20A423C98B4C450807EB25F"/>
          </w:pPr>
          <w:r w:rsidRPr="00A6455B">
            <w:rPr>
              <w:lang w:bidi="ru-RU"/>
            </w:rPr>
            <w:t>Телефон:</w:t>
          </w:r>
        </w:p>
      </w:docPartBody>
    </w:docPart>
    <w:docPart>
      <w:docPartPr>
        <w:name w:val="8D3614FDD0264556A18D16BA98EF558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A5B1D09-7F15-4F53-836A-3EA6D0D93F2F}"/>
      </w:docPartPr>
      <w:docPartBody>
        <w:p w:rsidR="00000000" w:rsidRDefault="00C91B86" w:rsidP="00C91B86">
          <w:pPr>
            <w:pStyle w:val="8D3614FDD0264556A18D16BA98EF5581"/>
          </w:pPr>
          <w:r w:rsidRPr="00A6455B">
            <w:rPr>
              <w:lang w:bidi="ru-RU"/>
            </w:rPr>
            <w:t>206-555-0125</w:t>
          </w:r>
        </w:p>
      </w:docPartBody>
    </w:docPart>
    <w:docPart>
      <w:docPartPr>
        <w:name w:val="5D235C94EF4643E08908CCF1B01A891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C90EE1-EAFA-4E7A-8700-A9C129334A79}"/>
      </w:docPartPr>
      <w:docPartBody>
        <w:p w:rsidR="00000000" w:rsidRDefault="00C91B86" w:rsidP="00C91B86">
          <w:pPr>
            <w:pStyle w:val="5D235C94EF4643E08908CCF1B01A8919"/>
          </w:pPr>
          <w:r w:rsidRPr="00A6455B">
            <w:rPr>
              <w:lang w:bidi="ru-RU"/>
            </w:rPr>
            <w:t>Имя получателя</w:t>
          </w:r>
        </w:p>
      </w:docPartBody>
    </w:docPart>
    <w:docPart>
      <w:docPartPr>
        <w:name w:val="F855B72702414A929B54E6B98DEA3A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197C3E9-92AC-44A6-BC0A-8958A2A6C55E}"/>
      </w:docPartPr>
      <w:docPartBody>
        <w:p w:rsidR="00000000" w:rsidRDefault="00C91B86" w:rsidP="00C91B86">
          <w:pPr>
            <w:pStyle w:val="F855B72702414A929B54E6B98DEA3AD5"/>
          </w:pPr>
          <w:r w:rsidRPr="00A6455B">
            <w:rPr>
              <w:lang w:bidi="ru-RU"/>
            </w:rPr>
            <w:t>Должность</w:t>
          </w:r>
        </w:p>
      </w:docPartBody>
    </w:docPart>
    <w:docPart>
      <w:docPartPr>
        <w:name w:val="C4F3FE518D9848C896EC7E8225EC62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AD10C2C-7CF4-4D91-B2E1-5CB012E7FF2C}"/>
      </w:docPartPr>
      <w:docPartBody>
        <w:p w:rsidR="00000000" w:rsidRDefault="00C91B86" w:rsidP="00C91B86">
          <w:pPr>
            <w:pStyle w:val="C4F3FE518D9848C896EC7E8225EC6240"/>
          </w:pPr>
          <w:r w:rsidRPr="00A6455B">
            <w:rPr>
              <w:lang w:bidi="ru-RU"/>
            </w:rPr>
            <w:t>Уважаемый получатель!</w:t>
          </w:r>
        </w:p>
      </w:docPartBody>
    </w:docPart>
    <w:docPart>
      <w:docPartPr>
        <w:name w:val="784D6400499B48D19F979BC9A6F7BD5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8FF14A-4066-4E75-B750-A223BB7D711F}"/>
      </w:docPartPr>
      <w:docPartBody>
        <w:p w:rsidR="00000000" w:rsidRDefault="00C91B86" w:rsidP="00C91B86">
          <w:pPr>
            <w:pStyle w:val="784D6400499B48D19F979BC9A6F7BD50"/>
          </w:pPr>
          <w:r w:rsidRPr="00A6455B">
            <w:rPr>
              <w:lang w:bidi="ru-RU"/>
            </w:rPr>
            <w:t>Название компании</w:t>
          </w:r>
        </w:p>
      </w:docPartBody>
    </w:docPart>
    <w:docPart>
      <w:docPartPr>
        <w:name w:val="141E40205C8545F399AEDE748FAE67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52BD83-49FA-4979-9341-C4277731C249}"/>
      </w:docPartPr>
      <w:docPartBody>
        <w:p w:rsidR="00000000" w:rsidRDefault="00C91B86" w:rsidP="00C91B86">
          <w:pPr>
            <w:pStyle w:val="141E40205C8545F399AEDE748FAE67F8"/>
          </w:pPr>
          <w:r w:rsidRPr="00A6455B">
            <w:rPr>
              <w:lang w:bidi="ru-RU"/>
            </w:rPr>
            <w:t>Город, область, почтовый индекс</w:t>
          </w:r>
        </w:p>
      </w:docPartBody>
    </w:docPart>
    <w:docPart>
      <w:docPartPr>
        <w:name w:val="76F97E495F2C4F6CAD07053D22B986E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5E44294-AF05-4A94-B249-3D15A67E3524}"/>
      </w:docPartPr>
      <w:docPartBody>
        <w:p w:rsidR="00000000" w:rsidRDefault="00C91B86" w:rsidP="00C91B86">
          <w:pPr>
            <w:pStyle w:val="76F97E495F2C4F6CAD07053D22B986E9"/>
          </w:pPr>
          <w:r w:rsidRPr="00A6455B">
            <w:rPr>
              <w:lang w:bidi="ru-RU"/>
            </w:rPr>
            <w:t>Телефон:</w:t>
          </w:r>
        </w:p>
      </w:docPartBody>
    </w:docPart>
    <w:docPart>
      <w:docPartPr>
        <w:name w:val="4E56DCDC41DF49E5B885E8460A009E4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7B093D-6B22-481E-A6E7-8932E266868C}"/>
      </w:docPartPr>
      <w:docPartBody>
        <w:p w:rsidR="00000000" w:rsidRDefault="00C91B86" w:rsidP="00C91B86">
          <w:pPr>
            <w:pStyle w:val="4E56DCDC41DF49E5B885E8460A009E48"/>
          </w:pPr>
          <w:r w:rsidRPr="00A6455B">
            <w:rPr>
              <w:lang w:bidi="ru-RU"/>
            </w:rPr>
            <w:t>206-555-0125</w:t>
          </w:r>
        </w:p>
      </w:docPartBody>
    </w:docPart>
    <w:docPart>
      <w:docPartPr>
        <w:name w:val="FAE36713543D467985C9F406EA1CE40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AB44A49-EB24-46C4-BBC8-02FDF433501E}"/>
      </w:docPartPr>
      <w:docPartBody>
        <w:p w:rsidR="00000000" w:rsidRDefault="00C91B86" w:rsidP="00C91B86">
          <w:pPr>
            <w:pStyle w:val="FAE36713543D467985C9F406EA1CE40B"/>
          </w:pPr>
          <w:r w:rsidRPr="00A6455B">
            <w:rPr>
              <w:lang w:bidi="ru-RU"/>
            </w:rPr>
            <w:t>Имя получателя</w:t>
          </w:r>
        </w:p>
      </w:docPartBody>
    </w:docPart>
    <w:docPart>
      <w:docPartPr>
        <w:name w:val="D2B93F482F3D41B0A6D08A78EBCD783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EDC7C13-BB99-4938-B1B3-337DA9599C6A}"/>
      </w:docPartPr>
      <w:docPartBody>
        <w:p w:rsidR="00000000" w:rsidRDefault="00C91B86" w:rsidP="00C91B86">
          <w:pPr>
            <w:pStyle w:val="D2B93F482F3D41B0A6D08A78EBCD783E"/>
          </w:pPr>
          <w:r w:rsidRPr="00A6455B">
            <w:rPr>
              <w:lang w:bidi="ru-RU"/>
            </w:rPr>
            <w:t>Должность</w:t>
          </w:r>
        </w:p>
      </w:docPartBody>
    </w:docPart>
    <w:docPart>
      <w:docPartPr>
        <w:name w:val="5656518A284240318E117EE0DA0CDB8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984AFFC-E8BE-4ED2-A877-7298DB9009B9}"/>
      </w:docPartPr>
      <w:docPartBody>
        <w:p w:rsidR="00000000" w:rsidRDefault="00C91B86" w:rsidP="00C91B86">
          <w:pPr>
            <w:pStyle w:val="5656518A284240318E117EE0DA0CDB8F"/>
          </w:pPr>
          <w:r w:rsidRPr="00A6455B">
            <w:rPr>
              <w:lang w:bidi="ru-RU"/>
            </w:rPr>
            <w:t>Уважаемый получатель!</w:t>
          </w:r>
        </w:p>
      </w:docPartBody>
    </w:docPart>
    <w:docPart>
      <w:docPartPr>
        <w:name w:val="C4F15CFC315942FFBF1D3409A2BA15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4B63D33-00DB-4180-8DDB-3857699A32C0}"/>
      </w:docPartPr>
      <w:docPartBody>
        <w:p w:rsidR="00000000" w:rsidRDefault="00C91B86" w:rsidP="00C91B86">
          <w:pPr>
            <w:pStyle w:val="C4F15CFC315942FFBF1D3409A2BA154C"/>
          </w:pPr>
          <w:r w:rsidRPr="00A6455B">
            <w:rPr>
              <w:lang w:bidi="ru-RU"/>
            </w:rPr>
            <w:t>Название компании</w:t>
          </w:r>
        </w:p>
      </w:docPartBody>
    </w:docPart>
    <w:docPart>
      <w:docPartPr>
        <w:name w:val="CE1A050CED4F4DA581E935C537A6A21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D280B6-C89B-4B27-A376-02F3A1F9D832}"/>
      </w:docPartPr>
      <w:docPartBody>
        <w:p w:rsidR="00000000" w:rsidRDefault="00C91B86" w:rsidP="00C91B86">
          <w:pPr>
            <w:pStyle w:val="CE1A050CED4F4DA581E935C537A6A217"/>
          </w:pPr>
          <w:r w:rsidRPr="00A6455B">
            <w:rPr>
              <w:lang w:bidi="ru-RU"/>
            </w:rPr>
            <w:t>Город, область, почтовый индекс</w:t>
          </w:r>
        </w:p>
      </w:docPartBody>
    </w:docPart>
    <w:docPart>
      <w:docPartPr>
        <w:name w:val="4B9877B92DFB41DC98CF2521B06DA6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418078-1872-4F4A-BC32-17C6F0714D6A}"/>
      </w:docPartPr>
      <w:docPartBody>
        <w:p w:rsidR="00000000" w:rsidRDefault="00C91B86" w:rsidP="00C91B86">
          <w:pPr>
            <w:pStyle w:val="4B9877B92DFB41DC98CF2521B06DA6E0"/>
          </w:pPr>
          <w:r w:rsidRPr="00A6455B">
            <w:rPr>
              <w:lang w:bidi="ru-RU"/>
            </w:rPr>
            <w:t>Телефон:</w:t>
          </w:r>
        </w:p>
      </w:docPartBody>
    </w:docPart>
    <w:docPart>
      <w:docPartPr>
        <w:name w:val="5C78C02640DA47E78051ABD78BECBD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73D16CF-2B6F-4747-8179-C0EF45F2F158}"/>
      </w:docPartPr>
      <w:docPartBody>
        <w:p w:rsidR="00000000" w:rsidRDefault="00C91B86" w:rsidP="00C91B86">
          <w:pPr>
            <w:pStyle w:val="5C78C02640DA47E78051ABD78BECBD52"/>
          </w:pPr>
          <w:r w:rsidRPr="00A6455B">
            <w:rPr>
              <w:lang w:bidi="ru-RU"/>
            </w:rPr>
            <w:t>206-555-0125</w:t>
          </w:r>
        </w:p>
      </w:docPartBody>
    </w:docPart>
    <w:docPart>
      <w:docPartPr>
        <w:name w:val="F3C8D3386A9E4D5CA0EFD10D8A10F0C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CA03D9-CBDD-4E32-ACE4-4969A1EAFB64}"/>
      </w:docPartPr>
      <w:docPartBody>
        <w:p w:rsidR="00000000" w:rsidRDefault="00C91B86" w:rsidP="00C91B86">
          <w:pPr>
            <w:pStyle w:val="F3C8D3386A9E4D5CA0EFD10D8A10F0CB"/>
          </w:pPr>
          <w:r w:rsidRPr="00A6455B">
            <w:rPr>
              <w:lang w:bidi="ru-RU"/>
            </w:rPr>
            <w:t>Имя получателя</w:t>
          </w:r>
        </w:p>
      </w:docPartBody>
    </w:docPart>
    <w:docPart>
      <w:docPartPr>
        <w:name w:val="E01DC29FF45D49359C714C122AE8F0A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D9A563-2D40-4CA5-A84B-CBDFE44B8B62}"/>
      </w:docPartPr>
      <w:docPartBody>
        <w:p w:rsidR="00000000" w:rsidRDefault="00C91B86" w:rsidP="00C91B86">
          <w:pPr>
            <w:pStyle w:val="E01DC29FF45D49359C714C122AE8F0A7"/>
          </w:pPr>
          <w:r w:rsidRPr="00A6455B">
            <w:rPr>
              <w:lang w:bidi="ru-RU"/>
            </w:rPr>
            <w:t>Должность</w:t>
          </w:r>
        </w:p>
      </w:docPartBody>
    </w:docPart>
    <w:docPart>
      <w:docPartPr>
        <w:name w:val="F8E03ACF49BF466C96CE49E6B764CED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277D50-2E92-4569-9192-34243068DA37}"/>
      </w:docPartPr>
      <w:docPartBody>
        <w:p w:rsidR="00000000" w:rsidRDefault="00C91B86" w:rsidP="00C91B86">
          <w:pPr>
            <w:pStyle w:val="F8E03ACF49BF466C96CE49E6B764CEDD"/>
          </w:pPr>
          <w:r w:rsidRPr="00A6455B">
            <w:rPr>
              <w:lang w:bidi="ru-RU"/>
            </w:rPr>
            <w:t>Уважаемый получатель!</w:t>
          </w:r>
        </w:p>
      </w:docPartBody>
    </w:docPart>
    <w:docPart>
      <w:docPartPr>
        <w:name w:val="C9C65EFBC7A34150BB5F0AE9FFBC59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9912932-2D37-4117-BE86-A39AFB227C6B}"/>
      </w:docPartPr>
      <w:docPartBody>
        <w:p w:rsidR="00000000" w:rsidRDefault="00C91B86" w:rsidP="00C91B86">
          <w:pPr>
            <w:pStyle w:val="C9C65EFBC7A34150BB5F0AE9FFBC59A3"/>
          </w:pPr>
          <w:r w:rsidRPr="00A6455B">
            <w:rPr>
              <w:lang w:bidi="ru-RU"/>
            </w:rPr>
            <w:t>Название компании</w:t>
          </w:r>
        </w:p>
      </w:docPartBody>
    </w:docPart>
    <w:docPart>
      <w:docPartPr>
        <w:name w:val="6A5716159D5A4920A04F929B159791F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01167EF-599D-4D4F-82CC-4CD2EC12069A}"/>
      </w:docPartPr>
      <w:docPartBody>
        <w:p w:rsidR="00000000" w:rsidRDefault="00C91B86" w:rsidP="00C91B86">
          <w:pPr>
            <w:pStyle w:val="6A5716159D5A4920A04F929B159791FB"/>
          </w:pPr>
          <w:r w:rsidRPr="00A6455B">
            <w:rPr>
              <w:lang w:bidi="ru-RU"/>
            </w:rPr>
            <w:t>Город, область, почтовый индекс</w:t>
          </w:r>
        </w:p>
      </w:docPartBody>
    </w:docPart>
    <w:docPart>
      <w:docPartPr>
        <w:name w:val="D0550DD7A153477880333EA8E68FB9A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CFE0A6C-D214-4BC8-8674-D24BE03AE2DD}"/>
      </w:docPartPr>
      <w:docPartBody>
        <w:p w:rsidR="00000000" w:rsidRDefault="00C91B86" w:rsidP="00C91B86">
          <w:pPr>
            <w:pStyle w:val="D0550DD7A153477880333EA8E68FB9A7"/>
          </w:pPr>
          <w:r w:rsidRPr="00A6455B">
            <w:rPr>
              <w:lang w:bidi="ru-RU"/>
            </w:rPr>
            <w:t>Телефон:</w:t>
          </w:r>
        </w:p>
      </w:docPartBody>
    </w:docPart>
    <w:docPart>
      <w:docPartPr>
        <w:name w:val="96405F86DEBE45E6BEF71AF90196B7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5D1C79-E27F-41E8-ADE3-17EAD8F31283}"/>
      </w:docPartPr>
      <w:docPartBody>
        <w:p w:rsidR="00000000" w:rsidRDefault="00C91B86" w:rsidP="00C91B86">
          <w:pPr>
            <w:pStyle w:val="96405F86DEBE45E6BEF71AF90196B7E0"/>
          </w:pPr>
          <w:r w:rsidRPr="00A6455B">
            <w:rPr>
              <w:lang w:bidi="ru-RU"/>
            </w:rPr>
            <w:t>206-555-0125</w:t>
          </w:r>
        </w:p>
      </w:docPartBody>
    </w:docPart>
    <w:docPart>
      <w:docPartPr>
        <w:name w:val="B3E5C7343D8B4C658CBD9B97E722AA9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3EBEC5F-7630-451A-B8E3-B44D76BD162B}"/>
      </w:docPartPr>
      <w:docPartBody>
        <w:p w:rsidR="00000000" w:rsidRDefault="00C91B86" w:rsidP="00C91B86">
          <w:pPr>
            <w:pStyle w:val="B3E5C7343D8B4C658CBD9B97E722AA9F"/>
          </w:pPr>
          <w:r w:rsidRPr="00A6455B">
            <w:rPr>
              <w:lang w:bidi="ru-RU"/>
            </w:rPr>
            <w:t>Имя получателя</w:t>
          </w:r>
        </w:p>
      </w:docPartBody>
    </w:docPart>
    <w:docPart>
      <w:docPartPr>
        <w:name w:val="46A011C174EA48A0A395662AD571BAF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790E5C8-F866-4257-A6A9-D31B941E69FE}"/>
      </w:docPartPr>
      <w:docPartBody>
        <w:p w:rsidR="00000000" w:rsidRDefault="00C91B86" w:rsidP="00C91B86">
          <w:pPr>
            <w:pStyle w:val="46A011C174EA48A0A395662AD571BAF5"/>
          </w:pPr>
          <w:r w:rsidRPr="00A6455B">
            <w:rPr>
              <w:lang w:bidi="ru-RU"/>
            </w:rPr>
            <w:t>Должность</w:t>
          </w:r>
        </w:p>
      </w:docPartBody>
    </w:docPart>
    <w:docPart>
      <w:docPartPr>
        <w:name w:val="3D168602FBC24F278F8315CCD4A5FE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34E1E24-0594-4E44-9224-B4B37E327CBB}"/>
      </w:docPartPr>
      <w:docPartBody>
        <w:p w:rsidR="00000000" w:rsidRDefault="00C91B86" w:rsidP="00C91B86">
          <w:pPr>
            <w:pStyle w:val="3D168602FBC24F278F8315CCD4A5FE09"/>
          </w:pPr>
          <w:r w:rsidRPr="00A6455B">
            <w:rPr>
              <w:lang w:bidi="ru-RU"/>
            </w:rPr>
            <w:t>Уважаемый получатель!</w:t>
          </w:r>
        </w:p>
      </w:docPartBody>
    </w:docPart>
    <w:docPart>
      <w:docPartPr>
        <w:name w:val="24C4CE66C50645ACBA2F30699564E3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70792E2-818F-4F85-ABC3-B802193E503B}"/>
      </w:docPartPr>
      <w:docPartBody>
        <w:p w:rsidR="00000000" w:rsidRDefault="00C91B86" w:rsidP="00C91B86">
          <w:pPr>
            <w:pStyle w:val="24C4CE66C50645ACBA2F30699564E340"/>
          </w:pPr>
          <w:r w:rsidRPr="00A6455B">
            <w:rPr>
              <w:lang w:bidi="ru-RU"/>
            </w:rPr>
            <w:t>Название компании</w:t>
          </w:r>
        </w:p>
      </w:docPartBody>
    </w:docPart>
    <w:docPart>
      <w:docPartPr>
        <w:name w:val="ACD68CB823D442CAA8E294DEE2F8D66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DD8AB1B-41CA-4F4F-A2C0-1F3044779DB6}"/>
      </w:docPartPr>
      <w:docPartBody>
        <w:p w:rsidR="00000000" w:rsidRDefault="00C91B86" w:rsidP="00C91B86">
          <w:pPr>
            <w:pStyle w:val="ACD68CB823D442CAA8E294DEE2F8D66E"/>
          </w:pPr>
          <w:r w:rsidRPr="00A6455B">
            <w:rPr>
              <w:lang w:bidi="ru-RU"/>
            </w:rPr>
            <w:t>Город, область, почтовый индекс</w:t>
          </w:r>
        </w:p>
      </w:docPartBody>
    </w:docPart>
    <w:docPart>
      <w:docPartPr>
        <w:name w:val="6FDE3BBAE67649CCBA8FD55A201EF7D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48419F4-9C83-47CC-8108-865C9EA7EF07}"/>
      </w:docPartPr>
      <w:docPartBody>
        <w:p w:rsidR="00000000" w:rsidRDefault="00C91B86" w:rsidP="00C91B86">
          <w:pPr>
            <w:pStyle w:val="6FDE3BBAE67649CCBA8FD55A201EF7D7"/>
          </w:pPr>
          <w:r w:rsidRPr="00A6455B">
            <w:rPr>
              <w:lang w:bidi="ru-RU"/>
            </w:rPr>
            <w:t>Телефон:</w:t>
          </w:r>
        </w:p>
      </w:docPartBody>
    </w:docPart>
    <w:docPart>
      <w:docPartPr>
        <w:name w:val="4570B907140842DE98A2631EE784D8E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6E480A-1F4C-4220-AB7A-639C12C60308}"/>
      </w:docPartPr>
      <w:docPartBody>
        <w:p w:rsidR="00000000" w:rsidRDefault="00C91B86" w:rsidP="00C91B86">
          <w:pPr>
            <w:pStyle w:val="4570B907140842DE98A2631EE784D8E4"/>
          </w:pPr>
          <w:r w:rsidRPr="00A6455B">
            <w:rPr>
              <w:lang w:bidi="ru-RU"/>
            </w:rPr>
            <w:t>206-555-0125</w:t>
          </w:r>
        </w:p>
      </w:docPartBody>
    </w:docPart>
    <w:docPart>
      <w:docPartPr>
        <w:name w:val="52EA2622313E46BABE631D9561F5A9E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504C97E-61D8-40A5-819A-993672EE4FD7}"/>
      </w:docPartPr>
      <w:docPartBody>
        <w:p w:rsidR="00000000" w:rsidRDefault="00C91B86" w:rsidP="00C91B86">
          <w:pPr>
            <w:pStyle w:val="52EA2622313E46BABE631D9561F5A9ED"/>
          </w:pPr>
          <w:r w:rsidRPr="00A6455B">
            <w:rPr>
              <w:lang w:bidi="ru-RU"/>
            </w:rPr>
            <w:t>Имя получателя</w:t>
          </w:r>
        </w:p>
      </w:docPartBody>
    </w:docPart>
    <w:docPart>
      <w:docPartPr>
        <w:name w:val="18D51BB4F6E741AA95CC4626A1ACE73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3DA85E-299B-40C8-A46D-2D223E29B960}"/>
      </w:docPartPr>
      <w:docPartBody>
        <w:p w:rsidR="00000000" w:rsidRDefault="00C91B86" w:rsidP="00C91B86">
          <w:pPr>
            <w:pStyle w:val="18D51BB4F6E741AA95CC4626A1ACE73E"/>
          </w:pPr>
          <w:r w:rsidRPr="00A6455B">
            <w:rPr>
              <w:lang w:bidi="ru-RU"/>
            </w:rPr>
            <w:t>Должность</w:t>
          </w:r>
        </w:p>
      </w:docPartBody>
    </w:docPart>
    <w:docPart>
      <w:docPartPr>
        <w:name w:val="35298C6F706F4CD5A88A0CA2A2ACF64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90BFD5-BAA5-4EB3-BCD7-E45253C92B1D}"/>
      </w:docPartPr>
      <w:docPartBody>
        <w:p w:rsidR="00000000" w:rsidRDefault="00C91B86" w:rsidP="00C91B86">
          <w:pPr>
            <w:pStyle w:val="35298C6F706F4CD5A88A0CA2A2ACF642"/>
          </w:pPr>
          <w:r w:rsidRPr="00A6455B">
            <w:rPr>
              <w:lang w:bidi="ru-RU"/>
            </w:rPr>
            <w:t>Уважаемый получатель!</w:t>
          </w:r>
        </w:p>
      </w:docPartBody>
    </w:docPart>
    <w:docPart>
      <w:docPartPr>
        <w:name w:val="F4E9306AAA9F419F84B23AA85A93E3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1EBD06D-51D9-4344-87FB-FEF020CCAB65}"/>
      </w:docPartPr>
      <w:docPartBody>
        <w:p w:rsidR="00000000" w:rsidRDefault="00C91B86" w:rsidP="00C91B86">
          <w:pPr>
            <w:pStyle w:val="F4E9306AAA9F419F84B23AA85A93E347"/>
          </w:pPr>
          <w:r w:rsidRPr="00A6455B">
            <w:rPr>
              <w:lang w:bidi="ru-RU"/>
            </w:rPr>
            <w:t>Название компании</w:t>
          </w:r>
        </w:p>
      </w:docPartBody>
    </w:docPart>
    <w:docPart>
      <w:docPartPr>
        <w:name w:val="64A04F8C330D4587B3B717D8E353BD3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A70E7DE-AA8F-4DD2-8A58-90A95731A054}"/>
      </w:docPartPr>
      <w:docPartBody>
        <w:p w:rsidR="00000000" w:rsidRDefault="00C91B86" w:rsidP="00C91B86">
          <w:pPr>
            <w:pStyle w:val="64A04F8C330D4587B3B717D8E353BD34"/>
          </w:pPr>
          <w:r w:rsidRPr="00A6455B">
            <w:rPr>
              <w:lang w:bidi="ru-RU"/>
            </w:rPr>
            <w:t>Город, область, почтовый индекс</w:t>
          </w:r>
        </w:p>
      </w:docPartBody>
    </w:docPart>
    <w:docPart>
      <w:docPartPr>
        <w:name w:val="C120F92ABEA846B580C17AA05676BFF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7B23FE0-CCE9-491F-B8CA-15D6E0DE7662}"/>
      </w:docPartPr>
      <w:docPartBody>
        <w:p w:rsidR="00000000" w:rsidRDefault="00C91B86" w:rsidP="00C91B86">
          <w:pPr>
            <w:pStyle w:val="C120F92ABEA846B580C17AA05676BFF4"/>
          </w:pPr>
          <w:r w:rsidRPr="00A6455B">
            <w:rPr>
              <w:lang w:bidi="ru-RU"/>
            </w:rPr>
            <w:t>Телефон:</w:t>
          </w:r>
        </w:p>
      </w:docPartBody>
    </w:docPart>
    <w:docPart>
      <w:docPartPr>
        <w:name w:val="3725DAAB31554358A6DE75B0E172FF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80A2F3E-2949-4901-BAAB-4022D7DBA3B3}"/>
      </w:docPartPr>
      <w:docPartBody>
        <w:p w:rsidR="00000000" w:rsidRDefault="00C91B86" w:rsidP="00C91B86">
          <w:pPr>
            <w:pStyle w:val="3725DAAB31554358A6DE75B0E172FF37"/>
          </w:pPr>
          <w:r w:rsidRPr="00A6455B">
            <w:rPr>
              <w:lang w:bidi="ru-RU"/>
            </w:rPr>
            <w:t>206-555-0125</w:t>
          </w:r>
        </w:p>
      </w:docPartBody>
    </w:docPart>
    <w:docPart>
      <w:docPartPr>
        <w:name w:val="0D9C04D5A889455D9EA39793A2DC2E5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4D4B115-38FE-40E1-82DE-87BEFB1AC12F}"/>
      </w:docPartPr>
      <w:docPartBody>
        <w:p w:rsidR="00000000" w:rsidRDefault="00C91B86" w:rsidP="00C91B86">
          <w:pPr>
            <w:pStyle w:val="0D9C04D5A889455D9EA39793A2DC2E5C"/>
          </w:pPr>
          <w:r w:rsidRPr="00A6455B">
            <w:rPr>
              <w:lang w:bidi="ru-RU"/>
            </w:rPr>
            <w:t>Имя получателя</w:t>
          </w:r>
        </w:p>
      </w:docPartBody>
    </w:docPart>
    <w:docPart>
      <w:docPartPr>
        <w:name w:val="D30B68BAA1DC4C018D73BAC9117F407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7285862-CE35-48F2-8325-99C6A980F300}"/>
      </w:docPartPr>
      <w:docPartBody>
        <w:p w:rsidR="00000000" w:rsidRDefault="00C91B86" w:rsidP="00C91B86">
          <w:pPr>
            <w:pStyle w:val="D30B68BAA1DC4C018D73BAC9117F407D"/>
          </w:pPr>
          <w:r w:rsidRPr="00A6455B">
            <w:rPr>
              <w:lang w:bidi="ru-RU"/>
            </w:rPr>
            <w:t>Должность</w:t>
          </w:r>
        </w:p>
      </w:docPartBody>
    </w:docPart>
    <w:docPart>
      <w:docPartPr>
        <w:name w:val="2A80686167194599A9923BB43EC2781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0F294BC-929E-4095-BC1A-CEC48248608C}"/>
      </w:docPartPr>
      <w:docPartBody>
        <w:p w:rsidR="00000000" w:rsidRDefault="00C91B86" w:rsidP="00C91B86">
          <w:pPr>
            <w:pStyle w:val="2A80686167194599A9923BB43EC2781F"/>
          </w:pPr>
          <w:r w:rsidRPr="00A6455B">
            <w:rPr>
              <w:lang w:bidi="ru-RU"/>
            </w:rPr>
            <w:t>Уважаемый получатель!</w:t>
          </w:r>
        </w:p>
      </w:docPartBody>
    </w:docPart>
    <w:docPart>
      <w:docPartPr>
        <w:name w:val="3B51CC3915E64366A0C7539BEDB78B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9F28F31-709E-4F45-8F99-59FCBAAD7150}"/>
      </w:docPartPr>
      <w:docPartBody>
        <w:p w:rsidR="00000000" w:rsidRDefault="00C91B86" w:rsidP="00C91B86">
          <w:pPr>
            <w:pStyle w:val="3B51CC3915E64366A0C7539BEDB78BFC"/>
          </w:pPr>
          <w:r w:rsidRPr="00A6455B">
            <w:rPr>
              <w:lang w:bidi="ru-RU"/>
            </w:rPr>
            <w:t>Название компании</w:t>
          </w:r>
        </w:p>
      </w:docPartBody>
    </w:docPart>
    <w:docPart>
      <w:docPartPr>
        <w:name w:val="1FACC8EDED4E444380A48182E1BFF0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F59EB53-7036-4C29-9546-90DB82DF1EBB}"/>
      </w:docPartPr>
      <w:docPartBody>
        <w:p w:rsidR="00000000" w:rsidRDefault="00C91B86" w:rsidP="00C91B86">
          <w:pPr>
            <w:pStyle w:val="1FACC8EDED4E444380A48182E1BFF0AB"/>
          </w:pPr>
          <w:r w:rsidRPr="00A6455B">
            <w:rPr>
              <w:lang w:bidi="ru-RU"/>
            </w:rPr>
            <w:t>Город, область, почтовый индекс</w:t>
          </w:r>
        </w:p>
      </w:docPartBody>
    </w:docPart>
    <w:docPart>
      <w:docPartPr>
        <w:name w:val="6224B5FACB7D4A0F9134A98BEBF641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18617F6-9E5C-4C09-BA63-E35AE586879B}"/>
      </w:docPartPr>
      <w:docPartBody>
        <w:p w:rsidR="00000000" w:rsidRDefault="00C91B86" w:rsidP="00C91B86">
          <w:pPr>
            <w:pStyle w:val="6224B5FACB7D4A0F9134A98BEBF64103"/>
          </w:pPr>
          <w:r w:rsidRPr="00A6455B">
            <w:rPr>
              <w:lang w:bidi="ru-RU"/>
            </w:rPr>
            <w:t>Телефон:</w:t>
          </w:r>
        </w:p>
      </w:docPartBody>
    </w:docPart>
    <w:docPart>
      <w:docPartPr>
        <w:name w:val="EBEDCD93C65F477ABB005550FA9B1FC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B289B11-D9C8-4918-901F-374619F7A58E}"/>
      </w:docPartPr>
      <w:docPartBody>
        <w:p w:rsidR="00000000" w:rsidRDefault="00C91B86" w:rsidP="00C91B86">
          <w:pPr>
            <w:pStyle w:val="EBEDCD93C65F477ABB005550FA9B1FC4"/>
          </w:pPr>
          <w:r w:rsidRPr="00A6455B">
            <w:rPr>
              <w:lang w:bidi="ru-RU"/>
            </w:rPr>
            <w:t>206-555-0125</w:t>
          </w:r>
        </w:p>
      </w:docPartBody>
    </w:docPart>
    <w:docPart>
      <w:docPartPr>
        <w:name w:val="DB24E35FF23B4708AC1D2D31B40A03A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B399AC7-D461-4153-827E-ADDB8DE43FAF}"/>
      </w:docPartPr>
      <w:docPartBody>
        <w:p w:rsidR="00000000" w:rsidRDefault="00C91B86" w:rsidP="00C91B86">
          <w:pPr>
            <w:pStyle w:val="DB24E35FF23B4708AC1D2D31B40A03AF"/>
          </w:pPr>
          <w:r w:rsidRPr="00A6455B">
            <w:rPr>
              <w:lang w:bidi="ru-RU"/>
            </w:rPr>
            <w:t>Имя получателя</w:t>
          </w:r>
        </w:p>
      </w:docPartBody>
    </w:docPart>
    <w:docPart>
      <w:docPartPr>
        <w:name w:val="9390EA0691C54C859567DA736E554DF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A53E34-A62C-40BE-A80A-77B80CE32197}"/>
      </w:docPartPr>
      <w:docPartBody>
        <w:p w:rsidR="00000000" w:rsidRDefault="00C91B86" w:rsidP="00C91B86">
          <w:pPr>
            <w:pStyle w:val="9390EA0691C54C859567DA736E554DF1"/>
          </w:pPr>
          <w:r w:rsidRPr="00A6455B">
            <w:rPr>
              <w:lang w:bidi="ru-RU"/>
            </w:rPr>
            <w:t>Должность</w:t>
          </w:r>
        </w:p>
      </w:docPartBody>
    </w:docPart>
    <w:docPart>
      <w:docPartPr>
        <w:name w:val="69B2102C81D14049AB121B1B7FE1056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564E7E3-ECBF-456D-B28B-1A1F7E479082}"/>
      </w:docPartPr>
      <w:docPartBody>
        <w:p w:rsidR="00000000" w:rsidRDefault="00C91B86" w:rsidP="00C91B86">
          <w:pPr>
            <w:pStyle w:val="69B2102C81D14049AB121B1B7FE10567"/>
          </w:pPr>
          <w:r w:rsidRPr="00A6455B">
            <w:rPr>
              <w:lang w:bidi="ru-RU"/>
            </w:rPr>
            <w:t>Уважаемый получатель!</w:t>
          </w:r>
        </w:p>
      </w:docPartBody>
    </w:docPart>
    <w:docPart>
      <w:docPartPr>
        <w:name w:val="A29A92B1C0C0468495504075A127008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759F5DC-0985-4332-AB92-6835D2AB1FAA}"/>
      </w:docPartPr>
      <w:docPartBody>
        <w:p w:rsidR="00000000" w:rsidRDefault="00C91B86" w:rsidP="00C91B86">
          <w:pPr>
            <w:pStyle w:val="A29A92B1C0C0468495504075A1270081"/>
          </w:pPr>
          <w:r w:rsidRPr="00A6455B">
            <w:rPr>
              <w:lang w:bidi="ru-RU"/>
            </w:rPr>
            <w:t>Название компании</w:t>
          </w:r>
        </w:p>
      </w:docPartBody>
    </w:docPart>
    <w:docPart>
      <w:docPartPr>
        <w:name w:val="4E5858571DE642E59208C57960057CA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89CD8C-709B-499C-AD48-AA48226CEB65}"/>
      </w:docPartPr>
      <w:docPartBody>
        <w:p w:rsidR="00000000" w:rsidRDefault="00C91B86" w:rsidP="00C91B86">
          <w:pPr>
            <w:pStyle w:val="4E5858571DE642E59208C57960057CA7"/>
          </w:pPr>
          <w:r w:rsidRPr="00A6455B">
            <w:rPr>
              <w:lang w:bidi="ru-RU"/>
            </w:rPr>
            <w:t>Город, область, почтовый индекс</w:t>
          </w:r>
        </w:p>
      </w:docPartBody>
    </w:docPart>
    <w:docPart>
      <w:docPartPr>
        <w:name w:val="A4C358B51FC34E09BACD61D948459CA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1AD3FE8-DE9F-4D15-96E6-F9418B873D23}"/>
      </w:docPartPr>
      <w:docPartBody>
        <w:p w:rsidR="00000000" w:rsidRDefault="00C91B86" w:rsidP="00C91B86">
          <w:pPr>
            <w:pStyle w:val="A4C358B51FC34E09BACD61D948459CA7"/>
          </w:pPr>
          <w:r w:rsidRPr="00A6455B">
            <w:rPr>
              <w:lang w:bidi="ru-RU"/>
            </w:rPr>
            <w:t>Телефон:</w:t>
          </w:r>
        </w:p>
      </w:docPartBody>
    </w:docPart>
    <w:docPart>
      <w:docPartPr>
        <w:name w:val="41DD2ADBBDDE49E39B1B3E0DD632714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569F548-5DB3-4B4B-8CEC-85C94EA47D9F}"/>
      </w:docPartPr>
      <w:docPartBody>
        <w:p w:rsidR="00000000" w:rsidRDefault="00C91B86" w:rsidP="00C91B86">
          <w:pPr>
            <w:pStyle w:val="41DD2ADBBDDE49E39B1B3E0DD632714B"/>
          </w:pPr>
          <w:r w:rsidRPr="00A6455B">
            <w:rPr>
              <w:lang w:bidi="ru-RU"/>
            </w:rPr>
            <w:t>206-555-0125</w:t>
          </w:r>
        </w:p>
      </w:docPartBody>
    </w:docPart>
    <w:docPart>
      <w:docPartPr>
        <w:name w:val="BCE992822EDB464DA530B4D1C064D84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3F5CD44-EFBD-4793-A0F8-3D7C03798076}"/>
      </w:docPartPr>
      <w:docPartBody>
        <w:p w:rsidR="00000000" w:rsidRDefault="00C91B86" w:rsidP="00C91B86">
          <w:pPr>
            <w:pStyle w:val="BCE992822EDB464DA530B4D1C064D842"/>
          </w:pPr>
          <w:r w:rsidRPr="00A6455B">
            <w:rPr>
              <w:lang w:bidi="ru-RU"/>
            </w:rPr>
            <w:t>Имя получателя</w:t>
          </w:r>
        </w:p>
      </w:docPartBody>
    </w:docPart>
    <w:docPart>
      <w:docPartPr>
        <w:name w:val="D27043DA70C84EF78F11316E4611B29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6B3672-7111-40E4-9FB5-923E3A0C468C}"/>
      </w:docPartPr>
      <w:docPartBody>
        <w:p w:rsidR="00000000" w:rsidRDefault="00C91B86" w:rsidP="00C91B86">
          <w:pPr>
            <w:pStyle w:val="D27043DA70C84EF78F11316E4611B297"/>
          </w:pPr>
          <w:r w:rsidRPr="00A6455B">
            <w:rPr>
              <w:lang w:bidi="ru-RU"/>
            </w:rPr>
            <w:t>Должность</w:t>
          </w:r>
        </w:p>
      </w:docPartBody>
    </w:docPart>
    <w:docPart>
      <w:docPartPr>
        <w:name w:val="983035C35F394A60BEB5B18C9743075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43F8C24-4A8C-4474-BA8E-C81DDB8DB0AC}"/>
      </w:docPartPr>
      <w:docPartBody>
        <w:p w:rsidR="00000000" w:rsidRDefault="00C91B86" w:rsidP="00C91B86">
          <w:pPr>
            <w:pStyle w:val="983035C35F394A60BEB5B18C97430751"/>
          </w:pPr>
          <w:r w:rsidRPr="00A6455B">
            <w:rPr>
              <w:lang w:bidi="ru-RU"/>
            </w:rPr>
            <w:t>Уважаемый получатель!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B86"/>
    <w:rsid w:val="007C4C47"/>
    <w:rsid w:val="00C91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FE94517C56841619E33D481D05741DF">
    <w:name w:val="CFE94517C56841619E33D481D05741DF"/>
    <w:rsid w:val="00C91B86"/>
  </w:style>
  <w:style w:type="paragraph" w:customStyle="1" w:styleId="88A8CCE3693B41EEB19C4669F9DE19C9">
    <w:name w:val="88A8CCE3693B41EEB19C4669F9DE19C9"/>
    <w:rsid w:val="00C91B86"/>
  </w:style>
  <w:style w:type="paragraph" w:customStyle="1" w:styleId="E4F3F2F45C6B47CEBBFD6753267BE3E5">
    <w:name w:val="E4F3F2F45C6B47CEBBFD6753267BE3E5"/>
    <w:rsid w:val="00C91B86"/>
  </w:style>
  <w:style w:type="paragraph" w:customStyle="1" w:styleId="45242291FDA84187AD69C2BF94B0E4F0">
    <w:name w:val="45242291FDA84187AD69C2BF94B0E4F0"/>
    <w:rsid w:val="00C91B86"/>
  </w:style>
  <w:style w:type="paragraph" w:customStyle="1" w:styleId="DBDD0FE373F846D5AFEDA6DFB24848FF">
    <w:name w:val="DBDD0FE373F846D5AFEDA6DFB24848FF"/>
    <w:rsid w:val="00C91B86"/>
  </w:style>
  <w:style w:type="paragraph" w:customStyle="1" w:styleId="1ADAE48AA94F409081577578C1B82595">
    <w:name w:val="1ADAE48AA94F409081577578C1B82595"/>
    <w:rsid w:val="00C91B86"/>
  </w:style>
  <w:style w:type="paragraph" w:customStyle="1" w:styleId="3EE14DBFC05A4EE89E367EA5A534FD52">
    <w:name w:val="3EE14DBFC05A4EE89E367EA5A534FD52"/>
    <w:rsid w:val="00C91B86"/>
  </w:style>
  <w:style w:type="paragraph" w:customStyle="1" w:styleId="44D3B9F01E864CF7A28C2382EE6AC1CF">
    <w:name w:val="44D3B9F01E864CF7A28C2382EE6AC1CF"/>
    <w:rsid w:val="00C91B86"/>
  </w:style>
  <w:style w:type="paragraph" w:customStyle="1" w:styleId="7E49913DDA724CC6B283FDCB1B85E7A0">
    <w:name w:val="7E49913DDA724CC6B283FDCB1B85E7A0"/>
    <w:rsid w:val="00C91B86"/>
  </w:style>
  <w:style w:type="paragraph" w:customStyle="1" w:styleId="9EED751918FF404CB7C0515E35BBF973">
    <w:name w:val="9EED751918FF404CB7C0515E35BBF973"/>
    <w:rsid w:val="00C91B86"/>
  </w:style>
  <w:style w:type="paragraph" w:customStyle="1" w:styleId="BC3E16E6CB3C423BA4CF600E2A57C64A">
    <w:name w:val="BC3E16E6CB3C423BA4CF600E2A57C64A"/>
    <w:rsid w:val="00C91B86"/>
  </w:style>
  <w:style w:type="paragraph" w:customStyle="1" w:styleId="9F000D8092E94B24BDCEE5232FF8F2D3">
    <w:name w:val="9F000D8092E94B24BDCEE5232FF8F2D3"/>
    <w:rsid w:val="00C91B86"/>
  </w:style>
  <w:style w:type="paragraph" w:customStyle="1" w:styleId="3AC2F49C9A51436EB888878859CD9B0D">
    <w:name w:val="3AC2F49C9A51436EB888878859CD9B0D"/>
    <w:rsid w:val="00C91B86"/>
  </w:style>
  <w:style w:type="paragraph" w:customStyle="1" w:styleId="AFBFEEE4F7FD4CD69E329FD1102F7AEE">
    <w:name w:val="AFBFEEE4F7FD4CD69E329FD1102F7AEE"/>
    <w:rsid w:val="00C91B86"/>
  </w:style>
  <w:style w:type="paragraph" w:customStyle="1" w:styleId="D455D4411E8C495DAF0E1E0346485B3C">
    <w:name w:val="D455D4411E8C495DAF0E1E0346485B3C"/>
    <w:rsid w:val="00C91B86"/>
  </w:style>
  <w:style w:type="paragraph" w:customStyle="1" w:styleId="E3957EAFDFC34C4E8F7EBE60734273BD">
    <w:name w:val="E3957EAFDFC34C4E8F7EBE60734273BD"/>
    <w:rsid w:val="00C91B86"/>
  </w:style>
  <w:style w:type="paragraph" w:customStyle="1" w:styleId="9DECD4B0138C4697A56B1840F9F8F590">
    <w:name w:val="9DECD4B0138C4697A56B1840F9F8F590"/>
    <w:rsid w:val="00C91B86"/>
  </w:style>
  <w:style w:type="paragraph" w:customStyle="1" w:styleId="C5DA98B55BEA4605BE59B9EA322AF64D">
    <w:name w:val="C5DA98B55BEA4605BE59B9EA322AF64D"/>
    <w:rsid w:val="00C91B86"/>
  </w:style>
  <w:style w:type="paragraph" w:customStyle="1" w:styleId="89FBFCD8025843ADBB9F483F04B58187">
    <w:name w:val="89FBFCD8025843ADBB9F483F04B58187"/>
    <w:rsid w:val="00C91B86"/>
  </w:style>
  <w:style w:type="paragraph" w:customStyle="1" w:styleId="13A53F76C03B4D2B95DDA001EE624245">
    <w:name w:val="13A53F76C03B4D2B95DDA001EE624245"/>
    <w:rsid w:val="00C91B86"/>
  </w:style>
  <w:style w:type="paragraph" w:customStyle="1" w:styleId="15F8B678C7B94BA3B36F057B840745F9">
    <w:name w:val="15F8B678C7B94BA3B36F057B840745F9"/>
    <w:rsid w:val="00C91B86"/>
  </w:style>
  <w:style w:type="paragraph" w:customStyle="1" w:styleId="443896EB0FE54FADB429000BEEF8E56E">
    <w:name w:val="443896EB0FE54FADB429000BEEF8E56E"/>
    <w:rsid w:val="00C91B86"/>
  </w:style>
  <w:style w:type="paragraph" w:customStyle="1" w:styleId="CB6FF6EF074C4605B341C970D7957630">
    <w:name w:val="CB6FF6EF074C4605B341C970D7957630"/>
    <w:rsid w:val="00C91B86"/>
  </w:style>
  <w:style w:type="paragraph" w:customStyle="1" w:styleId="D36DCC5A967D4380B16E49336017B89E">
    <w:name w:val="D36DCC5A967D4380B16E49336017B89E"/>
    <w:rsid w:val="00C91B86"/>
  </w:style>
  <w:style w:type="paragraph" w:customStyle="1" w:styleId="FAFB8BB6F152478694D6F1098AC4E431">
    <w:name w:val="FAFB8BB6F152478694D6F1098AC4E431"/>
    <w:rsid w:val="00C91B86"/>
  </w:style>
  <w:style w:type="paragraph" w:customStyle="1" w:styleId="89CA3B938740463A8D22DDE00E2AA249">
    <w:name w:val="89CA3B938740463A8D22DDE00E2AA249"/>
    <w:rsid w:val="00C91B86"/>
  </w:style>
  <w:style w:type="paragraph" w:customStyle="1" w:styleId="4256499A1E364592AA32A53398238C19">
    <w:name w:val="4256499A1E364592AA32A53398238C19"/>
    <w:rsid w:val="00C91B86"/>
  </w:style>
  <w:style w:type="paragraph" w:customStyle="1" w:styleId="37D9D864C95048D081B09FE860B8A7D6">
    <w:name w:val="37D9D864C95048D081B09FE860B8A7D6"/>
    <w:rsid w:val="00C91B86"/>
  </w:style>
  <w:style w:type="paragraph" w:customStyle="1" w:styleId="C63AD750B9B340E7A1D6BEC717776140">
    <w:name w:val="C63AD750B9B340E7A1D6BEC717776140"/>
    <w:rsid w:val="00C91B86"/>
  </w:style>
  <w:style w:type="paragraph" w:customStyle="1" w:styleId="56858F4B3DF54C11ACA4A7D1BB1D9A67">
    <w:name w:val="56858F4B3DF54C11ACA4A7D1BB1D9A67"/>
    <w:rsid w:val="00C91B86"/>
  </w:style>
  <w:style w:type="paragraph" w:customStyle="1" w:styleId="8329F870D20A423C98B4C450807EB25F">
    <w:name w:val="8329F870D20A423C98B4C450807EB25F"/>
    <w:rsid w:val="00C91B86"/>
  </w:style>
  <w:style w:type="paragraph" w:customStyle="1" w:styleId="8D3614FDD0264556A18D16BA98EF5581">
    <w:name w:val="8D3614FDD0264556A18D16BA98EF5581"/>
    <w:rsid w:val="00C91B86"/>
  </w:style>
  <w:style w:type="paragraph" w:customStyle="1" w:styleId="5D235C94EF4643E08908CCF1B01A8919">
    <w:name w:val="5D235C94EF4643E08908CCF1B01A8919"/>
    <w:rsid w:val="00C91B86"/>
  </w:style>
  <w:style w:type="paragraph" w:customStyle="1" w:styleId="F855B72702414A929B54E6B98DEA3AD5">
    <w:name w:val="F855B72702414A929B54E6B98DEA3AD5"/>
    <w:rsid w:val="00C91B86"/>
  </w:style>
  <w:style w:type="paragraph" w:customStyle="1" w:styleId="C4F3FE518D9848C896EC7E8225EC6240">
    <w:name w:val="C4F3FE518D9848C896EC7E8225EC6240"/>
    <w:rsid w:val="00C91B86"/>
  </w:style>
  <w:style w:type="paragraph" w:customStyle="1" w:styleId="784D6400499B48D19F979BC9A6F7BD50">
    <w:name w:val="784D6400499B48D19F979BC9A6F7BD50"/>
    <w:rsid w:val="00C91B86"/>
  </w:style>
  <w:style w:type="paragraph" w:customStyle="1" w:styleId="141E40205C8545F399AEDE748FAE67F8">
    <w:name w:val="141E40205C8545F399AEDE748FAE67F8"/>
    <w:rsid w:val="00C91B86"/>
  </w:style>
  <w:style w:type="paragraph" w:customStyle="1" w:styleId="76F97E495F2C4F6CAD07053D22B986E9">
    <w:name w:val="76F97E495F2C4F6CAD07053D22B986E9"/>
    <w:rsid w:val="00C91B86"/>
  </w:style>
  <w:style w:type="paragraph" w:customStyle="1" w:styleId="4E56DCDC41DF49E5B885E8460A009E48">
    <w:name w:val="4E56DCDC41DF49E5B885E8460A009E48"/>
    <w:rsid w:val="00C91B86"/>
  </w:style>
  <w:style w:type="paragraph" w:customStyle="1" w:styleId="FAE36713543D467985C9F406EA1CE40B">
    <w:name w:val="FAE36713543D467985C9F406EA1CE40B"/>
    <w:rsid w:val="00C91B86"/>
  </w:style>
  <w:style w:type="paragraph" w:customStyle="1" w:styleId="D2B93F482F3D41B0A6D08A78EBCD783E">
    <w:name w:val="D2B93F482F3D41B0A6D08A78EBCD783E"/>
    <w:rsid w:val="00C91B86"/>
  </w:style>
  <w:style w:type="paragraph" w:customStyle="1" w:styleId="5656518A284240318E117EE0DA0CDB8F">
    <w:name w:val="5656518A284240318E117EE0DA0CDB8F"/>
    <w:rsid w:val="00C91B86"/>
  </w:style>
  <w:style w:type="paragraph" w:customStyle="1" w:styleId="C4F15CFC315942FFBF1D3409A2BA154C">
    <w:name w:val="C4F15CFC315942FFBF1D3409A2BA154C"/>
    <w:rsid w:val="00C91B86"/>
  </w:style>
  <w:style w:type="paragraph" w:customStyle="1" w:styleId="CE1A050CED4F4DA581E935C537A6A217">
    <w:name w:val="CE1A050CED4F4DA581E935C537A6A217"/>
    <w:rsid w:val="00C91B86"/>
  </w:style>
  <w:style w:type="paragraph" w:customStyle="1" w:styleId="4B9877B92DFB41DC98CF2521B06DA6E0">
    <w:name w:val="4B9877B92DFB41DC98CF2521B06DA6E0"/>
    <w:rsid w:val="00C91B86"/>
  </w:style>
  <w:style w:type="paragraph" w:customStyle="1" w:styleId="5C78C02640DA47E78051ABD78BECBD52">
    <w:name w:val="5C78C02640DA47E78051ABD78BECBD52"/>
    <w:rsid w:val="00C91B86"/>
  </w:style>
  <w:style w:type="paragraph" w:customStyle="1" w:styleId="F3C8D3386A9E4D5CA0EFD10D8A10F0CB">
    <w:name w:val="F3C8D3386A9E4D5CA0EFD10D8A10F0CB"/>
    <w:rsid w:val="00C91B86"/>
  </w:style>
  <w:style w:type="paragraph" w:customStyle="1" w:styleId="E01DC29FF45D49359C714C122AE8F0A7">
    <w:name w:val="E01DC29FF45D49359C714C122AE8F0A7"/>
    <w:rsid w:val="00C91B86"/>
  </w:style>
  <w:style w:type="paragraph" w:customStyle="1" w:styleId="F8E03ACF49BF466C96CE49E6B764CEDD">
    <w:name w:val="F8E03ACF49BF466C96CE49E6B764CEDD"/>
    <w:rsid w:val="00C91B86"/>
  </w:style>
  <w:style w:type="paragraph" w:customStyle="1" w:styleId="C9C65EFBC7A34150BB5F0AE9FFBC59A3">
    <w:name w:val="C9C65EFBC7A34150BB5F0AE9FFBC59A3"/>
    <w:rsid w:val="00C91B86"/>
  </w:style>
  <w:style w:type="paragraph" w:customStyle="1" w:styleId="6A5716159D5A4920A04F929B159791FB">
    <w:name w:val="6A5716159D5A4920A04F929B159791FB"/>
    <w:rsid w:val="00C91B86"/>
  </w:style>
  <w:style w:type="paragraph" w:customStyle="1" w:styleId="D0550DD7A153477880333EA8E68FB9A7">
    <w:name w:val="D0550DD7A153477880333EA8E68FB9A7"/>
    <w:rsid w:val="00C91B86"/>
  </w:style>
  <w:style w:type="paragraph" w:customStyle="1" w:styleId="96405F86DEBE45E6BEF71AF90196B7E0">
    <w:name w:val="96405F86DEBE45E6BEF71AF90196B7E0"/>
    <w:rsid w:val="00C91B86"/>
  </w:style>
  <w:style w:type="paragraph" w:customStyle="1" w:styleId="B3E5C7343D8B4C658CBD9B97E722AA9F">
    <w:name w:val="B3E5C7343D8B4C658CBD9B97E722AA9F"/>
    <w:rsid w:val="00C91B86"/>
  </w:style>
  <w:style w:type="paragraph" w:customStyle="1" w:styleId="46A011C174EA48A0A395662AD571BAF5">
    <w:name w:val="46A011C174EA48A0A395662AD571BAF5"/>
    <w:rsid w:val="00C91B86"/>
  </w:style>
  <w:style w:type="paragraph" w:customStyle="1" w:styleId="3D168602FBC24F278F8315CCD4A5FE09">
    <w:name w:val="3D168602FBC24F278F8315CCD4A5FE09"/>
    <w:rsid w:val="00C91B86"/>
  </w:style>
  <w:style w:type="paragraph" w:customStyle="1" w:styleId="24C4CE66C50645ACBA2F30699564E340">
    <w:name w:val="24C4CE66C50645ACBA2F30699564E340"/>
    <w:rsid w:val="00C91B86"/>
  </w:style>
  <w:style w:type="paragraph" w:customStyle="1" w:styleId="ACD68CB823D442CAA8E294DEE2F8D66E">
    <w:name w:val="ACD68CB823D442CAA8E294DEE2F8D66E"/>
    <w:rsid w:val="00C91B86"/>
  </w:style>
  <w:style w:type="paragraph" w:customStyle="1" w:styleId="6FDE3BBAE67649CCBA8FD55A201EF7D7">
    <w:name w:val="6FDE3BBAE67649CCBA8FD55A201EF7D7"/>
    <w:rsid w:val="00C91B86"/>
  </w:style>
  <w:style w:type="paragraph" w:customStyle="1" w:styleId="4570B907140842DE98A2631EE784D8E4">
    <w:name w:val="4570B907140842DE98A2631EE784D8E4"/>
    <w:rsid w:val="00C91B86"/>
  </w:style>
  <w:style w:type="paragraph" w:customStyle="1" w:styleId="52EA2622313E46BABE631D9561F5A9ED">
    <w:name w:val="52EA2622313E46BABE631D9561F5A9ED"/>
    <w:rsid w:val="00C91B86"/>
  </w:style>
  <w:style w:type="paragraph" w:customStyle="1" w:styleId="18D51BB4F6E741AA95CC4626A1ACE73E">
    <w:name w:val="18D51BB4F6E741AA95CC4626A1ACE73E"/>
    <w:rsid w:val="00C91B86"/>
  </w:style>
  <w:style w:type="paragraph" w:customStyle="1" w:styleId="35298C6F706F4CD5A88A0CA2A2ACF642">
    <w:name w:val="35298C6F706F4CD5A88A0CA2A2ACF642"/>
    <w:rsid w:val="00C91B86"/>
  </w:style>
  <w:style w:type="paragraph" w:customStyle="1" w:styleId="F4E9306AAA9F419F84B23AA85A93E347">
    <w:name w:val="F4E9306AAA9F419F84B23AA85A93E347"/>
    <w:rsid w:val="00C91B86"/>
  </w:style>
  <w:style w:type="paragraph" w:customStyle="1" w:styleId="64A04F8C330D4587B3B717D8E353BD34">
    <w:name w:val="64A04F8C330D4587B3B717D8E353BD34"/>
    <w:rsid w:val="00C91B86"/>
  </w:style>
  <w:style w:type="paragraph" w:customStyle="1" w:styleId="C120F92ABEA846B580C17AA05676BFF4">
    <w:name w:val="C120F92ABEA846B580C17AA05676BFF4"/>
    <w:rsid w:val="00C91B86"/>
  </w:style>
  <w:style w:type="paragraph" w:customStyle="1" w:styleId="3725DAAB31554358A6DE75B0E172FF37">
    <w:name w:val="3725DAAB31554358A6DE75B0E172FF37"/>
    <w:rsid w:val="00C91B86"/>
  </w:style>
  <w:style w:type="paragraph" w:customStyle="1" w:styleId="0D9C04D5A889455D9EA39793A2DC2E5C">
    <w:name w:val="0D9C04D5A889455D9EA39793A2DC2E5C"/>
    <w:rsid w:val="00C91B86"/>
  </w:style>
  <w:style w:type="paragraph" w:customStyle="1" w:styleId="D30B68BAA1DC4C018D73BAC9117F407D">
    <w:name w:val="D30B68BAA1DC4C018D73BAC9117F407D"/>
    <w:rsid w:val="00C91B86"/>
  </w:style>
  <w:style w:type="paragraph" w:customStyle="1" w:styleId="2A80686167194599A9923BB43EC2781F">
    <w:name w:val="2A80686167194599A9923BB43EC2781F"/>
    <w:rsid w:val="00C91B86"/>
  </w:style>
  <w:style w:type="paragraph" w:customStyle="1" w:styleId="3B51CC3915E64366A0C7539BEDB78BFC">
    <w:name w:val="3B51CC3915E64366A0C7539BEDB78BFC"/>
    <w:rsid w:val="00C91B86"/>
  </w:style>
  <w:style w:type="paragraph" w:customStyle="1" w:styleId="1FACC8EDED4E444380A48182E1BFF0AB">
    <w:name w:val="1FACC8EDED4E444380A48182E1BFF0AB"/>
    <w:rsid w:val="00C91B86"/>
  </w:style>
  <w:style w:type="paragraph" w:customStyle="1" w:styleId="6224B5FACB7D4A0F9134A98BEBF64103">
    <w:name w:val="6224B5FACB7D4A0F9134A98BEBF64103"/>
    <w:rsid w:val="00C91B86"/>
  </w:style>
  <w:style w:type="paragraph" w:customStyle="1" w:styleId="EBEDCD93C65F477ABB005550FA9B1FC4">
    <w:name w:val="EBEDCD93C65F477ABB005550FA9B1FC4"/>
    <w:rsid w:val="00C91B86"/>
  </w:style>
  <w:style w:type="paragraph" w:customStyle="1" w:styleId="DB24E35FF23B4708AC1D2D31B40A03AF">
    <w:name w:val="DB24E35FF23B4708AC1D2D31B40A03AF"/>
    <w:rsid w:val="00C91B86"/>
  </w:style>
  <w:style w:type="paragraph" w:customStyle="1" w:styleId="9390EA0691C54C859567DA736E554DF1">
    <w:name w:val="9390EA0691C54C859567DA736E554DF1"/>
    <w:rsid w:val="00C91B86"/>
  </w:style>
  <w:style w:type="paragraph" w:customStyle="1" w:styleId="69B2102C81D14049AB121B1B7FE10567">
    <w:name w:val="69B2102C81D14049AB121B1B7FE10567"/>
    <w:rsid w:val="00C91B86"/>
  </w:style>
  <w:style w:type="paragraph" w:customStyle="1" w:styleId="A29A92B1C0C0468495504075A1270081">
    <w:name w:val="A29A92B1C0C0468495504075A1270081"/>
    <w:rsid w:val="00C91B86"/>
  </w:style>
  <w:style w:type="paragraph" w:customStyle="1" w:styleId="4E5858571DE642E59208C57960057CA7">
    <w:name w:val="4E5858571DE642E59208C57960057CA7"/>
    <w:rsid w:val="00C91B86"/>
  </w:style>
  <w:style w:type="paragraph" w:customStyle="1" w:styleId="A4C358B51FC34E09BACD61D948459CA7">
    <w:name w:val="A4C358B51FC34E09BACD61D948459CA7"/>
    <w:rsid w:val="00C91B86"/>
  </w:style>
  <w:style w:type="paragraph" w:customStyle="1" w:styleId="41DD2ADBBDDE49E39B1B3E0DD632714B">
    <w:name w:val="41DD2ADBBDDE49E39B1B3E0DD632714B"/>
    <w:rsid w:val="00C91B86"/>
  </w:style>
  <w:style w:type="paragraph" w:customStyle="1" w:styleId="BCE992822EDB464DA530B4D1C064D842">
    <w:name w:val="BCE992822EDB464DA530B4D1C064D842"/>
    <w:rsid w:val="00C91B86"/>
  </w:style>
  <w:style w:type="paragraph" w:customStyle="1" w:styleId="D27043DA70C84EF78F11316E4611B297">
    <w:name w:val="D27043DA70C84EF78F11316E4611B297"/>
    <w:rsid w:val="00C91B86"/>
  </w:style>
  <w:style w:type="paragraph" w:customStyle="1" w:styleId="983035C35F394A60BEB5B18C97430751">
    <w:name w:val="983035C35F394A60BEB5B18C97430751"/>
    <w:rsid w:val="00C91B8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2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27A9FF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16">
      <a:majorFont>
        <a:latin typeface="Century Gothic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191D2A-922E-4279-A2E5-45166CD8463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B9F6202-90C0-4089-BB2E-7BC72A9C86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B6725A-0304-4F2D-B7EE-7007DFCA61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B93486A-40C8-47E7-9C7A-840A3313825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Деловое письмо (с синей рамкой и цветовым градиентом).dotx</Template>
  <TotalTime>0</TotalTime>
  <Pages>12</Pages>
  <Words>2047</Words>
  <Characters>11670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2026-10-21T05:49:00Z</dcterms:created>
  <dcterms:modified xsi:type="dcterms:W3CDTF">2026-10-21T05:49:00Z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