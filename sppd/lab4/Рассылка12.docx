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2698"/>
        <w:gridCol w:w="3114"/>
        <w:gridCol w:w="4448"/>
      </w:tblGrid>
      <w:tr w:rsidR="000A0934" w:rsidRPr="00A857DA" w14:paraId="0A22D5AF" w14:textId="77777777" w:rsidTr="00A6455B">
        <w:trPr>
          <w:trHeight w:val="2016"/>
        </w:trPr>
        <w:tc>
          <w:tcPr>
            <w:tcW w:w="2698" w:type="dxa"/>
            <w:vAlign w:val="bottom"/>
          </w:tcPr>
          <w:p w14:paraId="6FE55899" w14:textId="7C6556C7" w:rsidR="000A0934" w:rsidRPr="00A6455B" w:rsidRDefault="00AB2C60" w:rsidP="00A857DA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404503497"/>
                <w:placeholder>
                  <w:docPart w:val="EE4E63812C314C78B51F39B844883940"/>
                </w:placeholder>
                <w15:appearance w15:val="hidden"/>
              </w:sdtPr>
              <w:sdtEndPr/>
              <w:sdtContent>
                <w:r w:rsidR="00A857DA"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  <w:p w14:paraId="4C84CD48" w14:textId="58893C02" w:rsidR="000A0934" w:rsidRPr="00A6455B" w:rsidRDefault="00AB2C60" w:rsidP="00D50606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471397780"/>
                <w:placeholder>
                  <w:docPart w:val="D2AA14F0C72B412087D0D0BF47A38A90"/>
                </w:placeholder>
                <w15:appearance w15:val="hidden"/>
              </w:sdtPr>
              <w:sdtEndPr/>
              <w:sdtContent>
                <w:r w:rsidR="00A857DA"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3114" w:type="dxa"/>
            <w:vAlign w:val="bottom"/>
          </w:tcPr>
          <w:p w14:paraId="1DC42BFC" w14:textId="77777777" w:rsidR="000A0934" w:rsidRPr="00A6455B" w:rsidRDefault="000A0934" w:rsidP="000A0934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09D81A72" w14:textId="209C2287" w:rsidR="00D50606" w:rsidRPr="00A6455B" w:rsidRDefault="00AB2C60" w:rsidP="00D50606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313789399"/>
                <w:placeholder>
                  <w:docPart w:val="0CFB68BE9C87468B81C3928A09DEFFA7"/>
                </w:placeholder>
                <w:showingPlcHdr/>
                <w15:appearance w15:val="hidden"/>
              </w:sdtPr>
              <w:sdtEndPr/>
              <w:sdtContent>
                <w:r w:rsidR="00D50606" w:rsidRPr="00A6455B">
                  <w:rPr>
                    <w:lang w:val="ru-RU" w:bidi="ru-RU"/>
                  </w:rPr>
                  <w:t>Телефон:</w:t>
                </w:r>
              </w:sdtContent>
            </w:sdt>
            <w:r w:rsidR="000A0934"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-630239779"/>
                <w:placeholder>
                  <w:docPart w:val="A2C8075836AB4B96A8080E9F2F347E74"/>
                </w:placeholder>
                <w15:appearance w15:val="hidden"/>
              </w:sdtPr>
              <w:sdtEndPr/>
              <w:sdtContent>
                <w:r w:rsidR="00A857DA"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="000A0934" w:rsidRPr="00A6455B">
              <w:rPr>
                <w:lang w:val="ru-RU" w:bidi="ru-RU"/>
              </w:rPr>
              <w:t xml:space="preserve"> </w:t>
            </w:r>
          </w:p>
          <w:p w14:paraId="427B4E39" w14:textId="12791E37" w:rsidR="000A0934" w:rsidRPr="00A6455B" w:rsidRDefault="00A857DA" w:rsidP="00D50606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  <w:tc>
          <w:tcPr>
            <w:tcW w:w="4448" w:type="dxa"/>
          </w:tcPr>
          <w:p w14:paraId="0F74AD23" w14:textId="35F038AB" w:rsidR="000A0934" w:rsidRPr="00A6455B" w:rsidRDefault="000A0934" w:rsidP="000A0934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  <w:tr w:rsidR="00A857DA" w:rsidRPr="00A857DA" w14:paraId="224275A9" w14:textId="77777777" w:rsidTr="00A6455B">
        <w:trPr>
          <w:trHeight w:val="2016"/>
        </w:trPr>
        <w:tc>
          <w:tcPr>
            <w:tcW w:w="2698" w:type="dxa"/>
            <w:vAlign w:val="bottom"/>
          </w:tcPr>
          <w:p w14:paraId="34ADAEAD" w14:textId="77777777" w:rsidR="00A857DA" w:rsidRPr="00A857DA" w:rsidRDefault="00A857DA" w:rsidP="00D50606">
            <w:pPr>
              <w:pStyle w:val="3"/>
              <w:framePr w:hSpace="0" w:wrap="auto" w:vAnchor="margin" w:xAlign="left" w:yAlign="inline"/>
            </w:pPr>
          </w:p>
        </w:tc>
        <w:tc>
          <w:tcPr>
            <w:tcW w:w="3114" w:type="dxa"/>
            <w:vAlign w:val="bottom"/>
          </w:tcPr>
          <w:p w14:paraId="06130322" w14:textId="77777777" w:rsidR="00A857DA" w:rsidRPr="00A6455B" w:rsidRDefault="00A857DA" w:rsidP="000A0934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226BF27D" w14:textId="77777777" w:rsidR="00A857DA" w:rsidRPr="00A6455B" w:rsidRDefault="00A857DA" w:rsidP="000A0934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F6598" w:rsidRPr="00343BBB" w14:paraId="5D6B15DB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756C565D" w14:textId="0921028A" w:rsidR="00D50606" w:rsidRPr="00A6455B" w:rsidRDefault="00AB2C60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483975278"/>
                <w:placeholder>
                  <w:docPart w:val="C5465879421C4D01A8B35FB96103545B"/>
                </w:placeholder>
                <w15:appearance w15:val="hidden"/>
              </w:sdtPr>
              <w:sdtEndPr/>
              <w:sdtContent>
                <w:r w:rsidR="00217513">
                  <w:rPr>
                    <w:noProof/>
                    <w:lang w:val="ru-RU"/>
                  </w:rPr>
                  <w:t>Клиент</w:t>
                </w:r>
                <w:r w:rsidR="0025377C">
                  <w:rPr>
                    <w:noProof/>
                    <w:lang w:val="ru-RU"/>
                  </w:rPr>
                  <w:t xml:space="preserve"> компании</w:t>
                </w:r>
                <w:r w:rsidR="00217513">
                  <w:rPr>
                    <w:lang w:val="ru-RU"/>
                  </w:rPr>
                  <w:t xml:space="preserve"> 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  <w:p w14:paraId="583A2C0A" w14:textId="5E41917A" w:rsidR="00292D42" w:rsidRPr="00292D42" w:rsidRDefault="00AB2C60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362208107"/>
                <w:placeholder>
                  <w:docPart w:val="B1AAE3560505445785D2F40F6D1CDD7E"/>
                </w:placeholder>
                <w15:appearance w15:val="hidden"/>
              </w:sdtPr>
              <w:sdtEndPr/>
              <w:sdtContent>
                <w:r w:rsidR="00A22932">
                  <w:rPr>
                    <w:noProof/>
                    <w:lang w:val="ru-RU"/>
                  </w:rPr>
                  <w:fldChar w:fldCharType="begin"/>
                </w:r>
                <w:r w:rsidR="00A22932">
                  <w:rPr>
                    <w:noProof/>
                    <w:lang w:val="ru-RU"/>
                  </w:rPr>
                  <w:instrText xml:space="preserve"> MERGEFIELD ФИО </w:instrText>
                </w:r>
                <w:r w:rsidR="00A22932">
                  <w:rPr>
                    <w:noProof/>
                    <w:lang w:val="ru-RU"/>
                  </w:rPr>
                  <w:fldChar w:fldCharType="separate"/>
                </w:r>
                <w:r w:rsidR="00343BBB" w:rsidRPr="00102ED4">
                  <w:rPr>
                    <w:noProof/>
                    <w:lang w:val="ru-RU"/>
                  </w:rPr>
                  <w:t>Жуков Павел Дмитриевич</w:t>
                </w:r>
                <w:r w:rsidR="00A22932">
                  <w:rPr>
                    <w:noProof/>
                    <w:lang w:val="ru-RU"/>
                  </w:rPr>
                  <w:fldChar w:fldCharType="end"/>
                </w:r>
              </w:sdtContent>
            </w:sdt>
          </w:p>
        </w:tc>
        <w:tc>
          <w:tcPr>
            <w:tcW w:w="6251" w:type="dxa"/>
          </w:tcPr>
          <w:p w14:paraId="5F4B0E29" w14:textId="229DD143" w:rsidR="00D50606" w:rsidRPr="00A6455B" w:rsidRDefault="00D50606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F6598" w:rsidRPr="00343BBB" w14:paraId="236E56EE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70326007" w14:textId="77777777" w:rsidR="00D50606" w:rsidRPr="00A6455B" w:rsidRDefault="00D50606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579AD4D8" w14:textId="7B5E9490" w:rsidR="00D50606" w:rsidRPr="00217513" w:rsidRDefault="00343BBB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TIME \@ "dd.MM.yyyy"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21.10.2026</w:t>
            </w:r>
            <w:r>
              <w:rPr>
                <w:lang w:val="ru-RU"/>
              </w:rPr>
              <w:fldChar w:fldCharType="end"/>
            </w:r>
            <w:r w:rsidR="00217513">
              <w:rPr>
                <w:lang w:val="ru-RU"/>
              </w:rPr>
              <w:t>.</w:t>
            </w:r>
          </w:p>
          <w:p w14:paraId="69E43650" w14:textId="6E61503A" w:rsidR="007F6598" w:rsidRPr="00A6455B" w:rsidRDefault="00AB2C60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2117006838"/>
                <w:placeholder>
                  <w:docPart w:val="8B1B06E9DA0C4E97972A7EAC9A217AA6"/>
                </w:placeholder>
                <w15:appearance w15:val="hidden"/>
              </w:sdtPr>
              <w:sdtEndPr/>
              <w:sdtContent>
                <w:proofErr w:type="spellStart"/>
                <w:r w:rsidR="00217513"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proofErr w:type="spellEnd"/>
                <w:r w:rsidR="00EC392D">
                  <w:rPr>
                    <w:rStyle w:val="qwen-markdown-text"/>
                    <w:b/>
                    <w:bCs/>
                    <w:lang w:val="ru-RU"/>
                  </w:rPr>
                  <w:fldChar w:fldCharType="begin"/>
                </w:r>
                <w:r w:rsidR="00EC392D">
                  <w:rPr>
                    <w:rStyle w:val="qwen-markdown-text"/>
                    <w:b/>
                    <w:bCs/>
                    <w:lang w:val="ru-RU"/>
                  </w:rPr>
                  <w:instrText xml:space="preserve"> MERGEFIELD мж </w:instrText>
                </w:r>
                <w:r w:rsidR="00EC392D">
                  <w:rPr>
                    <w:rStyle w:val="qwen-markdown-text"/>
                    <w:b/>
                    <w:bCs/>
                    <w:lang w:val="ru-RU"/>
                  </w:rPr>
                  <w:fldChar w:fldCharType="separate"/>
                </w:r>
                <w:r w:rsidR="00343BBB" w:rsidRPr="00102ED4">
                  <w:rPr>
                    <w:b/>
                    <w:bCs/>
                    <w:noProof/>
                    <w:lang w:val="ru-RU"/>
                  </w:rPr>
                  <w:t>ый</w:t>
                </w:r>
                <w:r w:rsidR="00EC392D">
                  <w:rPr>
                    <w:rStyle w:val="qwen-markdown-text"/>
                    <w:b/>
                    <w:bCs/>
                    <w:lang w:val="ru-RU"/>
                  </w:rPr>
                  <w:fldChar w:fldCharType="end"/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fldChar w:fldCharType="begin"/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instrText xml:space="preserve"> MERGEFIELD ФИО </w:instrText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fldChar w:fldCharType="separate"/>
                </w:r>
                <w:r w:rsidR="00343BBB" w:rsidRPr="00102ED4">
                  <w:rPr>
                    <w:b/>
                    <w:bCs/>
                    <w:noProof/>
                    <w:lang w:val="ru-RU"/>
                  </w:rPr>
                  <w:t>Жуков Павел Дмитриевич</w:t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fldChar w:fldCharType="end"/>
                </w:r>
                <w:r w:rsidR="00217513"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  <w:p w14:paraId="73047EB7" w14:textId="77777777" w:rsidR="00D50606" w:rsidRPr="00A6455B" w:rsidRDefault="00D50606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4E41A829" w14:textId="596CA3E5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 w:rsidR="00A22932">
              <w:rPr>
                <w:rStyle w:val="qwen-markdown-text"/>
                <w:lang w:val="ru-RU"/>
              </w:rPr>
              <w:t xml:space="preserve"> </w:t>
            </w:r>
            <w:r w:rsidR="00A22932">
              <w:rPr>
                <w:rStyle w:val="qwen-markdown-text"/>
                <w:lang w:val="ru-RU"/>
              </w:rPr>
              <w:fldChar w:fldCharType="begin"/>
            </w:r>
            <w:r w:rsidR="00A22932">
              <w:rPr>
                <w:rStyle w:val="qwen-markdown-text"/>
                <w:lang w:val="ru-RU"/>
              </w:rPr>
              <w:instrText xml:space="preserve"> MERGEFIELD Адрес </w:instrText>
            </w:r>
            <w:r w:rsidR="00A22932">
              <w:rPr>
                <w:rStyle w:val="qwen-markdown-text"/>
                <w:lang w:val="ru-RU"/>
              </w:rPr>
              <w:fldChar w:fldCharType="separate"/>
            </w:r>
            <w:r w:rsidR="00343BBB" w:rsidRPr="00102ED4">
              <w:rPr>
                <w:noProof/>
                <w:lang w:val="ru-RU"/>
              </w:rPr>
              <w:t>ул. Кирова, 20, Уфа</w:t>
            </w:r>
            <w:r w:rsidR="00A22932">
              <w:rPr>
                <w:rStyle w:val="qwen-markdown-text"/>
                <w:lang w:val="ru-RU"/>
              </w:rPr>
              <w:fldChar w:fldCharType="end"/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0F232F50" w14:textId="37915784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53DAD3CC" w14:textId="059A43BC" w:rsidR="00217513" w:rsidRPr="00217513" w:rsidRDefault="00217513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Номер_заказ_наряда </w:instrText>
            </w:r>
            <w:r w:rsidR="00A22932">
              <w:rPr>
                <w:lang w:val="ru-RU" w:bidi="ru-RU"/>
              </w:rPr>
              <w:fldChar w:fldCharType="separate"/>
            </w:r>
            <w:r w:rsidR="00343BBB" w:rsidRPr="00102ED4">
              <w:rPr>
                <w:noProof/>
                <w:lang w:val="ru-RU" w:bidi="ru-RU"/>
              </w:rPr>
              <w:t>1007</w:t>
            </w:r>
            <w:r w:rsidR="00A22932">
              <w:rPr>
                <w:lang w:val="ru-RU" w:bidi="ru-RU"/>
              </w:rPr>
              <w:fldChar w:fldCharType="end"/>
            </w:r>
          </w:p>
          <w:p w14:paraId="233F1180" w14:textId="0A246D49" w:rsidR="00A22932" w:rsidRDefault="00217513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Марка_авто </w:instrText>
            </w:r>
            <w:r w:rsidR="00A22932">
              <w:rPr>
                <w:lang w:val="ru-RU" w:bidi="ru-RU"/>
              </w:rPr>
              <w:fldChar w:fldCharType="separate"/>
            </w:r>
            <w:r w:rsidR="00343BBB" w:rsidRPr="00102ED4">
              <w:rPr>
                <w:noProof/>
                <w:lang w:val="ru-RU" w:bidi="ru-RU"/>
              </w:rPr>
              <w:t>308</w:t>
            </w:r>
            <w:r w:rsidR="00A22932">
              <w:rPr>
                <w:lang w:val="ru-RU" w:bidi="ru-RU"/>
              </w:rPr>
              <w:fldChar w:fldCharType="end"/>
            </w:r>
          </w:p>
          <w:p w14:paraId="50A4D94C" w14:textId="2AD0B1BB" w:rsidR="00217513" w:rsidRPr="00A22932" w:rsidRDefault="00217513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0BDE2CC2" w14:textId="22AB75A7" w:rsid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Стоимость_работ </w:instrText>
            </w:r>
            <w:r w:rsidR="00A22932">
              <w:rPr>
                <w:lang w:val="ru-RU" w:bidi="ru-RU"/>
              </w:rPr>
              <w:fldChar w:fldCharType="separate"/>
            </w:r>
            <w:r w:rsidR="00343BBB" w:rsidRPr="00102ED4">
              <w:rPr>
                <w:noProof/>
                <w:lang w:val="ru-RU" w:bidi="ru-RU"/>
              </w:rPr>
              <w:t>14200</w:t>
            </w:r>
            <w:r w:rsidR="00A22932">
              <w:rPr>
                <w:lang w:val="ru-RU" w:bidi="ru-RU"/>
              </w:rPr>
              <w:fldChar w:fldCharType="end"/>
            </w:r>
            <w:r w:rsidR="00A22932"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385840E2" w14:textId="2BAE56B7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Бонусные_баллы </w:instrText>
            </w:r>
            <w:r w:rsidR="00A22932">
              <w:rPr>
                <w:lang w:val="ru-RU" w:bidi="ru-RU"/>
              </w:rPr>
              <w:fldChar w:fldCharType="separate"/>
            </w:r>
            <w:r w:rsidR="00343BBB" w:rsidRPr="00102ED4">
              <w:rPr>
                <w:noProof/>
                <w:lang w:val="ru-RU" w:bidi="ru-RU"/>
              </w:rPr>
              <w:t>450</w:t>
            </w:r>
            <w:r w:rsidR="00A22932">
              <w:rPr>
                <w:lang w:val="ru-RU" w:bidi="ru-RU"/>
              </w:rPr>
              <w:fldChar w:fldCharType="end"/>
            </w:r>
            <w:r w:rsidR="00A22932"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46EB9099" w14:textId="60A08710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3EA03718" w14:textId="29CB83FE" w:rsidR="007F6598" w:rsidRPr="00217513" w:rsidRDefault="00217513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5B09BFAD" w14:textId="6B95B2BE" w:rsidR="00121187" w:rsidRPr="00A6455B" w:rsidRDefault="000A0934" w:rsidP="000E7E1B">
      <w:pPr>
        <w:framePr w:hSpace="0" w:wrap="auto" w:vAnchor="margin" w:xAlign="left" w:yAlign="inline"/>
        <w:rPr>
          <w:lang w:val="ru-RU"/>
        </w:rPr>
      </w:pPr>
      <w:r w:rsidRPr="00A6455B">
        <w:rPr>
          <w:noProof/>
          <w:lang w:val="ru-RU" w:bidi="ru-RU"/>
        </w:rPr>
        <mc:AlternateContent>
          <mc:Choice Requires="wpg">
            <w:drawing>
              <wp:anchor distT="0" distB="0" distL="114300" distR="114300" simplePos="0" relativeHeight="251661311" behindDoc="1" locked="1" layoutInCell="1" allowOverlap="1" wp14:anchorId="0B323803" wp14:editId="209B78A6">
                <wp:simplePos x="0" y="0"/>
                <wp:positionH relativeFrom="column">
                  <wp:posOffset>0</wp:posOffset>
                </wp:positionH>
                <wp:positionV relativeFrom="paragraph">
                  <wp:posOffset>-274320</wp:posOffset>
                </wp:positionV>
                <wp:extent cx="7562088" cy="10671048"/>
                <wp:effectExtent l="114300" t="19050" r="58420" b="73660"/>
                <wp:wrapNone/>
                <wp:docPr id="2" name="Группа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088" cy="10671048"/>
                          <a:chOff x="0" y="0"/>
                          <a:chExt cx="7560310" cy="10673080"/>
                        </a:xfrm>
                      </wpg:grpSpPr>
                      <pic:pic xmlns:pic="http://schemas.openxmlformats.org/drawingml/2006/picture">
                        <pic:nvPicPr>
                          <pic:cNvPr id="1" name="Графический объект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10184130"/>
                            <a:ext cx="6173470" cy="488950"/>
                          </a:xfrm>
                          <a:prstGeom prst="rect">
                            <a:avLst/>
                          </a:prstGeom>
                          <a:effectLst>
                            <a:outerShdw blurRad="101600" dist="38100" dir="13500000" algn="b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7" name="Графический объект 9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310" cy="142811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27DE" id="Группа 2" o:spid="_x0000_s1026" alt="&quot;&quot;" style="position:absolute;margin-left:0;margin-top:-21.6pt;width:595.45pt;height:840.25pt;z-index:-251655169;mso-width-relative:margin;mso-height-relative:margin" coordsize="75603,106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Графический объект 1" o:spid="_x0000_s1027" type="#_x0000_t75" alt="&quot;&quot;" style="position:absolute;left:114;top:101841;width:61735;height:4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">
                  <v:imagedata r:id="rId14" o:title=""/>
                  <v:shadow on="t" color="black" opacity="26214f" origin=".5,.5" offset="-.74836mm,-.74836mm"/>
                </v:shape>
                <v:shape id="Графический объект 9" o:spid="_x0000_s1028" type="#_x0000_t75" alt="&quot;&quot;" style="position:absolute;width:75603;height:14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">
                  <v:imagedata r:id="rId15" o:title=""/>
                  <v:shadow on="t" color="black" opacity="26214f" origin=",-.5" offset="0,3pt"/>
                </v:shape>
                <w10:anchorlock/>
              </v:group>
            </w:pict>
          </mc:Fallback>
        </mc:AlternateContent>
      </w:r>
      <w:r w:rsidR="000E7E1B" w:rsidRPr="00A6455B">
        <w:rPr>
          <w:noProof/>
          <w:lang w:val="ru-RU" w:bidi="ru-RU"/>
        </w:rPr>
        <w:t xml:space="preserve">   </w:t>
      </w:r>
    </w:p>
    <w:sectPr w:rsidR="00121187" w:rsidRPr="00A6455B" w:rsidSect="00A6455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7" w:h="16839" w:code="9"/>
      <w:pgMar w:top="432" w:right="0" w:bottom="720" w:left="0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4D781" w14:textId="77777777" w:rsidR="00566A31" w:rsidRDefault="00566A31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14:paraId="5DB64194" w14:textId="77777777" w:rsidR="00566A31" w:rsidRDefault="00566A31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8F273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F4A6B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81778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03C91" w14:textId="77777777" w:rsidR="00566A31" w:rsidRDefault="00566A31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14:paraId="0D0E3C6B" w14:textId="77777777" w:rsidR="00566A31" w:rsidRDefault="00566A31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42291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A4692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AEA6D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F67E58"/>
    <w:multiLevelType w:val="hybridMultilevel"/>
    <w:tmpl w:val="79042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1895800582"/>
  </wne:recipientData>
  <wne:recipientData>
    <wne:active wne:val="1"/>
    <wne:hash wne:val="-65266919"/>
  </wne:recipientData>
  <wne:recipientData>
    <wne:active wne:val="1"/>
    <wne:hash wne:val="936169185"/>
  </wne:recipientData>
  <wne:recipientData>
    <wne:active wne:val="1"/>
    <wne:hash wne:val="-1178672714"/>
  </wne:recipientData>
  <wne:recipientData>
    <wne:active wne:val="1"/>
    <wne:hash wne:val="-1787094398"/>
  </wne:recipientData>
  <wne:recipientData>
    <wne:active wne:val="1"/>
    <wne:hash wne:val="7539848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mailMerge>
    <w:mainDocumentType w:val="formLetters"/>
    <w:linkToQuery/>
    <w:dataType w:val="native"/>
    <w:connectString w:val="Provider=Microsoft.ACE.OLEDB.12.0;User ID=Admin;Data Source=C:\Users\ilapa\OneDrive\Desktop\labs-prac\sppd\lab4\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WHERE (`Адрес` IS null  OR `Адрес` NOT LIKE '%Ульяновск%') ORDER BY `Адрес` ASC ,`Номер_заказ_наряда` ASC ,`ФИО` DESC  "/>
    <w:dataSource r:id="rId2"/>
    <w:viewMergedData/>
    <w:activeRecord w:val="4"/>
    <w:odso>
      <w:udl w:val="Provider=Microsoft.ACE.OLEDB.12.0;User ID=Admin;Data Source=C:\Users\ilapa\OneDrive\Desktop\labs-prac\sppd\lab4\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3"/>
      <w:colDelim w:val="9"/>
      <w:type w:val="addressBook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Адрес"/>
        <w:mappedName w:val="Адрес 1"/>
        <w:column w:val="1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4"/>
    </w:odso>
  </w:mailMerge>
  <w:defaultTabStop w:val="720"/>
  <w:hyphenationZone w:val="425"/>
  <w:characterSpacingControl w:val="doNotCompress"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31"/>
    <w:rsid w:val="00004749"/>
    <w:rsid w:val="00026DB1"/>
    <w:rsid w:val="00077CE5"/>
    <w:rsid w:val="00097C6A"/>
    <w:rsid w:val="000A0934"/>
    <w:rsid w:val="000B507B"/>
    <w:rsid w:val="000E66AE"/>
    <w:rsid w:val="000E7E1B"/>
    <w:rsid w:val="00121187"/>
    <w:rsid w:val="001434DE"/>
    <w:rsid w:val="00145DE2"/>
    <w:rsid w:val="001535F3"/>
    <w:rsid w:val="001564AA"/>
    <w:rsid w:val="00166A3B"/>
    <w:rsid w:val="00172642"/>
    <w:rsid w:val="00177AC0"/>
    <w:rsid w:val="001E10B7"/>
    <w:rsid w:val="001E793D"/>
    <w:rsid w:val="001F2012"/>
    <w:rsid w:val="002113B6"/>
    <w:rsid w:val="00217513"/>
    <w:rsid w:val="00231C9E"/>
    <w:rsid w:val="00253349"/>
    <w:rsid w:val="0025377C"/>
    <w:rsid w:val="002575CE"/>
    <w:rsid w:val="002679F5"/>
    <w:rsid w:val="00291927"/>
    <w:rsid w:val="00292D42"/>
    <w:rsid w:val="002B565A"/>
    <w:rsid w:val="002C064F"/>
    <w:rsid w:val="002E56BB"/>
    <w:rsid w:val="002E5BC7"/>
    <w:rsid w:val="002E635C"/>
    <w:rsid w:val="0032363F"/>
    <w:rsid w:val="00343BBB"/>
    <w:rsid w:val="003476AA"/>
    <w:rsid w:val="00366850"/>
    <w:rsid w:val="00382592"/>
    <w:rsid w:val="00393BFB"/>
    <w:rsid w:val="003A5D82"/>
    <w:rsid w:val="003B1299"/>
    <w:rsid w:val="003C7C80"/>
    <w:rsid w:val="00423824"/>
    <w:rsid w:val="00424685"/>
    <w:rsid w:val="00426104"/>
    <w:rsid w:val="00433DA7"/>
    <w:rsid w:val="00463797"/>
    <w:rsid w:val="004B77A0"/>
    <w:rsid w:val="004D1DC0"/>
    <w:rsid w:val="004E2E6C"/>
    <w:rsid w:val="005545BE"/>
    <w:rsid w:val="00566A31"/>
    <w:rsid w:val="005A7F8D"/>
    <w:rsid w:val="005B157A"/>
    <w:rsid w:val="005D2BEB"/>
    <w:rsid w:val="005E036A"/>
    <w:rsid w:val="005E383E"/>
    <w:rsid w:val="0063431F"/>
    <w:rsid w:val="006669FF"/>
    <w:rsid w:val="00684318"/>
    <w:rsid w:val="006855AC"/>
    <w:rsid w:val="0069576C"/>
    <w:rsid w:val="006A746E"/>
    <w:rsid w:val="006B2063"/>
    <w:rsid w:val="0074776E"/>
    <w:rsid w:val="00755E58"/>
    <w:rsid w:val="007604B3"/>
    <w:rsid w:val="00773DAF"/>
    <w:rsid w:val="007B344B"/>
    <w:rsid w:val="007E07AB"/>
    <w:rsid w:val="007F44C2"/>
    <w:rsid w:val="007F6598"/>
    <w:rsid w:val="00872F8D"/>
    <w:rsid w:val="00895153"/>
    <w:rsid w:val="008C1C5A"/>
    <w:rsid w:val="008D738B"/>
    <w:rsid w:val="008E0B48"/>
    <w:rsid w:val="00913A62"/>
    <w:rsid w:val="0092171B"/>
    <w:rsid w:val="00963B73"/>
    <w:rsid w:val="00991F84"/>
    <w:rsid w:val="00996CDE"/>
    <w:rsid w:val="009B7712"/>
    <w:rsid w:val="009D0504"/>
    <w:rsid w:val="009F1293"/>
    <w:rsid w:val="00A22932"/>
    <w:rsid w:val="00A25F60"/>
    <w:rsid w:val="00A3358E"/>
    <w:rsid w:val="00A45211"/>
    <w:rsid w:val="00A45F68"/>
    <w:rsid w:val="00A52C84"/>
    <w:rsid w:val="00A54276"/>
    <w:rsid w:val="00A6455B"/>
    <w:rsid w:val="00A857DA"/>
    <w:rsid w:val="00A902AC"/>
    <w:rsid w:val="00A94C12"/>
    <w:rsid w:val="00AB2C60"/>
    <w:rsid w:val="00AB3207"/>
    <w:rsid w:val="00AD40CE"/>
    <w:rsid w:val="00AE3657"/>
    <w:rsid w:val="00B15367"/>
    <w:rsid w:val="00B26E63"/>
    <w:rsid w:val="00B46BF9"/>
    <w:rsid w:val="00B6357A"/>
    <w:rsid w:val="00B6394B"/>
    <w:rsid w:val="00B67B30"/>
    <w:rsid w:val="00B733A6"/>
    <w:rsid w:val="00B829A6"/>
    <w:rsid w:val="00BF4D3C"/>
    <w:rsid w:val="00C17266"/>
    <w:rsid w:val="00C5111E"/>
    <w:rsid w:val="00C65258"/>
    <w:rsid w:val="00C83F0D"/>
    <w:rsid w:val="00CF7075"/>
    <w:rsid w:val="00D258B3"/>
    <w:rsid w:val="00D34398"/>
    <w:rsid w:val="00D42D06"/>
    <w:rsid w:val="00D50606"/>
    <w:rsid w:val="00D50C10"/>
    <w:rsid w:val="00D53223"/>
    <w:rsid w:val="00D62E0D"/>
    <w:rsid w:val="00D76202"/>
    <w:rsid w:val="00D85071"/>
    <w:rsid w:val="00D87C3D"/>
    <w:rsid w:val="00DB079B"/>
    <w:rsid w:val="00E06A1C"/>
    <w:rsid w:val="00E435C1"/>
    <w:rsid w:val="00E44A26"/>
    <w:rsid w:val="00E453E3"/>
    <w:rsid w:val="00E56946"/>
    <w:rsid w:val="00E6562B"/>
    <w:rsid w:val="00E7129A"/>
    <w:rsid w:val="00EA37D7"/>
    <w:rsid w:val="00EA64A3"/>
    <w:rsid w:val="00EC392D"/>
    <w:rsid w:val="00EF1777"/>
    <w:rsid w:val="00EF5BD0"/>
    <w:rsid w:val="00F24237"/>
    <w:rsid w:val="00F44E9A"/>
    <w:rsid w:val="00F553B2"/>
    <w:rsid w:val="00FC12A6"/>
    <w:rsid w:val="00FC501E"/>
    <w:rsid w:val="00FD4D46"/>
    <w:rsid w:val="00FE09E4"/>
    <w:rsid w:val="00FE7997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,"/>
  <w:listSeparator w:val=";"/>
  <w14:docId w14:val="463EC0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BEB"/>
    <w:pPr>
      <w:framePr w:hSpace="180" w:wrap="around" w:vAnchor="text" w:hAnchor="text" w:x="1051" w:y="925"/>
      <w:spacing w:after="0"/>
    </w:pPr>
    <w:rPr>
      <w:sz w:val="26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D2BE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FE09E4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2664B0" w:themeColor="accent3"/>
      <w:szCs w:val="26"/>
    </w:rPr>
  </w:style>
  <w:style w:type="paragraph" w:styleId="3">
    <w:name w:val="heading 3"/>
    <w:basedOn w:val="2"/>
    <w:next w:val="a"/>
    <w:link w:val="30"/>
    <w:uiPriority w:val="9"/>
    <w:qFormat/>
    <w:rsid w:val="005D2BE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D50606"/>
    <w:rPr>
      <w:sz w:val="26"/>
    </w:rPr>
  </w:style>
  <w:style w:type="paragraph" w:styleId="a5">
    <w:name w:val="footer"/>
    <w:basedOn w:val="a"/>
    <w:link w:val="a6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D50606"/>
    <w:rPr>
      <w:sz w:val="26"/>
    </w:rPr>
  </w:style>
  <w:style w:type="character" w:styleId="a7">
    <w:name w:val="Placeholder Text"/>
    <w:basedOn w:val="a0"/>
    <w:uiPriority w:val="99"/>
    <w:semiHidden/>
    <w:rsid w:val="00B733A6"/>
    <w:rPr>
      <w:color w:val="808080"/>
    </w:rPr>
  </w:style>
  <w:style w:type="table" w:styleId="a8">
    <w:name w:val="Table Grid"/>
    <w:basedOn w:val="a1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Salutation"/>
    <w:basedOn w:val="aa"/>
    <w:next w:val="a"/>
    <w:link w:val="ab"/>
    <w:uiPriority w:val="4"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ab">
    <w:name w:val="Приветствие Знак"/>
    <w:basedOn w:val="a0"/>
    <w:link w:val="a9"/>
    <w:uiPriority w:val="4"/>
    <w:rsid w:val="00D50606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aa">
    <w:name w:val="Normal Indent"/>
    <w:basedOn w:val="a"/>
    <w:uiPriority w:val="99"/>
    <w:semiHidden/>
    <w:unhideWhenUsed/>
    <w:rsid w:val="00253349"/>
    <w:pPr>
      <w:framePr w:wrap="around"/>
      <w:ind w:left="720"/>
    </w:pPr>
  </w:style>
  <w:style w:type="paragraph" w:styleId="ac">
    <w:name w:val="Balloon Text"/>
    <w:basedOn w:val="a"/>
    <w:link w:val="ad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20">
    <w:name w:val="Заголовок 2 Знак"/>
    <w:basedOn w:val="a0"/>
    <w:link w:val="2"/>
    <w:uiPriority w:val="9"/>
    <w:rsid w:val="00FE09E4"/>
    <w:rPr>
      <w:rFonts w:asciiTheme="majorHAnsi" w:eastAsiaTheme="majorEastAsia" w:hAnsiTheme="majorHAnsi" w:cstheme="majorBidi"/>
      <w:color w:val="2664B0" w:themeColor="accent3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28"/>
      <w:szCs w:val="2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32"/>
      <w:szCs w:val="32"/>
      <w:lang w:val="en-US"/>
    </w:rPr>
  </w:style>
  <w:style w:type="paragraph" w:styleId="ae">
    <w:name w:val="No Spacing"/>
    <w:basedOn w:val="a"/>
    <w:uiPriority w:val="1"/>
    <w:qFormat/>
    <w:rsid w:val="000A0934"/>
    <w:pPr>
      <w:framePr w:wrap="around" w:y="334"/>
    </w:pPr>
    <w:rPr>
      <w:sz w:val="24"/>
    </w:rPr>
  </w:style>
  <w:style w:type="paragraph" w:customStyle="1" w:styleId="af">
    <w:name w:val="Содержимое"/>
    <w:basedOn w:val="a"/>
    <w:link w:val="af0"/>
    <w:semiHidden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af0">
    <w:name w:val="Содержимое (знак)"/>
    <w:basedOn w:val="a0"/>
    <w:link w:val="af"/>
    <w:semiHidden/>
    <w:rsid w:val="00D50606"/>
    <w:rPr>
      <w:sz w:val="24"/>
      <w:szCs w:val="24"/>
    </w:rPr>
  </w:style>
  <w:style w:type="character" w:customStyle="1" w:styleId="qwen-markdown-text">
    <w:name w:val="qwen-markdown-text"/>
    <w:basedOn w:val="a0"/>
    <w:rsid w:val="00A857DA"/>
  </w:style>
  <w:style w:type="paragraph" w:styleId="af1">
    <w:name w:val="List Paragraph"/>
    <w:basedOn w:val="a"/>
    <w:uiPriority w:val="34"/>
    <w:semiHidden/>
    <w:qFormat/>
    <w:rsid w:val="00217513"/>
    <w:pPr>
      <w:framePr w:wrap="around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7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ilapa\OneDrive\Desktop\labs-prac\sppd\lab4\&#1089;&#1087;&#1080;&#1089;&#1086;&#1082;.mdb" TargetMode="External"/><Relationship Id="rId2" Type="http://schemas.openxmlformats.org/officeDocument/2006/relationships/mailMergeSource" Target="file:///C:\Users\ilapa\OneDrive\Desktop\labs-prac\sppd\lab4\&#1089;&#1087;&#1080;&#1089;&#1086;&#1082;.mdb" TargetMode="External"/><Relationship Id="rId1" Type="http://schemas.openxmlformats.org/officeDocument/2006/relationships/attachedTemplate" Target="file:///C:\Users\ilapa\AppData\Roaming\Microsoft\Templates\&#1044;&#1077;&#1083;&#1086;&#1074;&#1086;&#1077;%20&#1087;&#1080;&#1089;&#1100;&#1084;&#1086;%20(&#1089;%20&#1089;&#1080;&#1085;&#1077;&#1081;%20&#1088;&#1072;&#1084;&#1082;&#1086;&#1081;%20&#1080;%20&#1094;&#1074;&#1077;&#1090;&#1086;&#1074;&#1099;&#1084;%20&#1075;&#1088;&#1072;&#1076;&#1080;&#1077;&#1085;&#1090;&#1086;&#1084;).dotx" TargetMode="External"/><Relationship Id="rId4" Type="http://schemas.openxmlformats.org/officeDocument/2006/relationships/recipientData" Target="recipientData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4E63812C314C78B51F39B8448839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595D69F-9FEC-4DEB-A664-955575EECBFC}"/>
      </w:docPartPr>
      <w:docPartBody>
        <w:p w:rsidR="00CB1AB6" w:rsidRDefault="001D584C"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D2AA14F0C72B412087D0D0BF47A38A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EDC28A-A8D0-4447-BC76-4248BC390FB5}"/>
      </w:docPartPr>
      <w:docPartBody>
        <w:p w:rsidR="00CB1AB6" w:rsidRDefault="001D584C">
          <w:pPr>
            <w:pStyle w:val="D2AA14F0C72B412087D0D0BF47A38A90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0CFB68BE9C87468B81C3928A09DEFF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B300A0-A4DB-4A0D-8A8B-9FA1B0E3EBF5}"/>
      </w:docPartPr>
      <w:docPartBody>
        <w:p w:rsidR="00CB1AB6" w:rsidRDefault="001D584C">
          <w:pPr>
            <w:pStyle w:val="0CFB68BE9C87468B81C3928A09DEFFA7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A2C8075836AB4B96A8080E9F2F347E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5C693D-CDFE-4AB5-B334-1188940C0057}"/>
      </w:docPartPr>
      <w:docPartBody>
        <w:p w:rsidR="00CB1AB6" w:rsidRDefault="001D584C">
          <w:pPr>
            <w:pStyle w:val="A2C8075836AB4B96A8080E9F2F347E74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C5465879421C4D01A8B35FB9610354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4EECCE-A06F-49D8-B05D-2466810B5923}"/>
      </w:docPartPr>
      <w:docPartBody>
        <w:p w:rsidR="00CB1AB6" w:rsidRDefault="001D584C"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B1AAE3560505445785D2F40F6D1CDD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1620FF-56FE-43AE-85B8-4D71B60DE99A}"/>
      </w:docPartPr>
      <w:docPartBody>
        <w:p w:rsidR="00CB1AB6" w:rsidRDefault="001D584C">
          <w:pPr>
            <w:pStyle w:val="57D08A491E3741C4A1C28210BBBE5FD9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8B1B06E9DA0C4E97972A7EAC9A217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662871-AF0A-4966-82E1-123628F10467}"/>
      </w:docPartPr>
      <w:docPartBody>
        <w:p w:rsidR="00CB1AB6" w:rsidRDefault="001D584C">
          <w:r w:rsidRPr="00A6455B">
            <w:rPr>
              <w:lang w:bidi="ru-RU"/>
            </w:rPr>
            <w:t>Уважаемый получатель!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4C"/>
    <w:rsid w:val="001D584C"/>
    <w:rsid w:val="00831F07"/>
    <w:rsid w:val="00CB1AB6"/>
    <w:rsid w:val="00E9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qFormat/>
    <w:rsid w:val="001D584C"/>
    <w:pPr>
      <w:keepNext/>
      <w:keepLines/>
      <w:framePr w:hSpace="180" w:wrap="around" w:vAnchor="text" w:hAnchor="text" w:x="1051" w:y="925"/>
      <w:spacing w:before="40" w:after="0"/>
      <w:outlineLvl w:val="1"/>
    </w:pPr>
    <w:rPr>
      <w:rFonts w:asciiTheme="majorHAnsi" w:eastAsiaTheme="majorEastAsia" w:hAnsiTheme="majorHAnsi" w:cstheme="majorBidi"/>
      <w:color w:val="A5A5A5" w:themeColor="accent3"/>
      <w:sz w:val="26"/>
      <w:szCs w:val="2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D584C"/>
    <w:rPr>
      <w:rFonts w:asciiTheme="majorHAnsi" w:eastAsiaTheme="majorEastAsia" w:hAnsiTheme="majorHAnsi" w:cstheme="majorBidi"/>
      <w:color w:val="A5A5A5" w:themeColor="accent3"/>
      <w:sz w:val="26"/>
      <w:szCs w:val="26"/>
      <w:lang w:val="en-US" w:eastAsia="en-US"/>
    </w:rPr>
  </w:style>
  <w:style w:type="paragraph" w:customStyle="1" w:styleId="D2AA14F0C72B412087D0D0BF47A38A90">
    <w:name w:val="D2AA14F0C72B412087D0D0BF47A38A90"/>
  </w:style>
  <w:style w:type="paragraph" w:customStyle="1" w:styleId="0CFB68BE9C87468B81C3928A09DEFFA7">
    <w:name w:val="0CFB68BE9C87468B81C3928A09DEFFA7"/>
  </w:style>
  <w:style w:type="paragraph" w:customStyle="1" w:styleId="A2C8075836AB4B96A8080E9F2F347E74">
    <w:name w:val="A2C8075836AB4B96A8080E9F2F347E74"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57D08A491E3741C4A1C28210BBBE5FD9">
    <w:name w:val="57D08A491E3741C4A1C28210BBBE5FD9"/>
    <w:rsid w:val="001D58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191D2A-922E-4279-A2E5-45166CD846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93486A-40C8-47E7-9C7A-840A331382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3EB6725A-0304-4F2D-B7EE-7007DFCA6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B9F6202-90C0-4089-BB2E-7BC72A9C86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Деловое письмо (с синей рамкой и цветовым градиентом).dotx</Template>
  <TotalTime>0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2026-10-21T06:50:00Z</dcterms:created>
  <dcterms:modified xsi:type="dcterms:W3CDTF">2026-10-21T06:50:00Z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