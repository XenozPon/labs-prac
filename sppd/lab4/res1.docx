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="1051" w:tblpY="528"/>
        <w:tblW w:w="0" w:type="auto"/>
        <w:tblLook w:val="0000" w:firstRow="0" w:lastRow="0" w:firstColumn="0" w:lastColumn="0" w:noHBand="0" w:noVBand="0"/>
      </w:tblPr>
      <w:tblGrid>
        <w:gridCol w:w="2698"/>
        <w:gridCol w:w="3114"/>
        <w:gridCol w:w="4448"/>
      </w:tblGrid>
      <w:tr w:rsidR="000A0934" w:rsidRPr="00A857DA" w14:paraId="0A22D5AF" w14:textId="77777777" w:rsidTr="00A6455B">
        <w:trPr>
          <w:trHeight w:val="2016"/>
        </w:trPr>
        <w:tc>
          <w:tcPr>
            <w:tcW w:w="2698" w:type="dxa"/>
            <w:vAlign w:val="bottom"/>
          </w:tcPr>
          <w:p w14:paraId="6FE55899" w14:textId="7C6556C7" w:rsidR="000A0934" w:rsidRPr="00A6455B" w:rsidRDefault="00BF294E" w:rsidP="00A857DA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404503497"/>
                <w:placeholder>
                  <w:docPart w:val="EE4E63812C314C78B51F39B844883940"/>
                </w:placeholder>
                <w15:appearance w15:val="hidden"/>
              </w:sdtPr>
              <w:sdtEndPr/>
              <w:sdtContent>
                <w:r w:rsidR="00A857DA" w:rsidRPr="00A857DA">
                  <w:rPr>
                    <w:rStyle w:val="qwen-markdown-text"/>
                    <w:b w:val="0"/>
                    <w:bCs/>
                    <w:lang w:val="ru-RU"/>
                  </w:rPr>
                  <w:t>ООО «Пежо Моторс»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  <w:p w14:paraId="4C84CD48" w14:textId="58893C02" w:rsidR="000A0934" w:rsidRPr="00A6455B" w:rsidRDefault="00BF294E" w:rsidP="00D50606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1471397780"/>
                <w:placeholder>
                  <w:docPart w:val="D2AA14F0C72B412087D0D0BF47A38A90"/>
                </w:placeholder>
                <w15:appearance w15:val="hidden"/>
              </w:sdtPr>
              <w:sdtEndPr/>
              <w:sdtContent>
                <w:r w:rsidR="00A857DA" w:rsidRPr="00A22932">
                  <w:rPr>
                    <w:lang w:val="ru-RU"/>
                  </w:rPr>
                  <w:t>ул. Урицкого, 39, Ульяновск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</w:tc>
        <w:tc>
          <w:tcPr>
            <w:tcW w:w="3114" w:type="dxa"/>
            <w:vAlign w:val="bottom"/>
          </w:tcPr>
          <w:p w14:paraId="1DC42BFC" w14:textId="77777777" w:rsidR="000A0934" w:rsidRPr="00A6455B" w:rsidRDefault="000A0934" w:rsidP="000A0934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  <w:p w14:paraId="09D81A72" w14:textId="209C2287" w:rsidR="00D50606" w:rsidRPr="00A6455B" w:rsidRDefault="00BF294E" w:rsidP="00D50606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-1313789399"/>
                <w:placeholder>
                  <w:docPart w:val="0CFB68BE9C87468B81C3928A09DEFFA7"/>
                </w:placeholder>
                <w:showingPlcHdr/>
                <w15:appearance w15:val="hidden"/>
              </w:sdtPr>
              <w:sdtEndPr/>
              <w:sdtContent>
                <w:r w:rsidR="00D50606" w:rsidRPr="00A6455B">
                  <w:rPr>
                    <w:lang w:val="ru-RU" w:bidi="ru-RU"/>
                  </w:rPr>
                  <w:t>Телефон:</w:t>
                </w:r>
              </w:sdtContent>
            </w:sdt>
            <w:r w:rsidR="000A0934" w:rsidRPr="00A6455B">
              <w:rPr>
                <w:lang w:val="ru-RU" w:bidi="ru-RU"/>
              </w:rPr>
              <w:t xml:space="preserve"> </w:t>
            </w:r>
            <w:sdt>
              <w:sdtPr>
                <w:rPr>
                  <w:lang w:val="ru-RU"/>
                </w:rPr>
                <w:id w:val="-630239779"/>
                <w:placeholder>
                  <w:docPart w:val="A2C8075836AB4B96A8080E9F2F347E74"/>
                </w:placeholder>
                <w15:appearance w15:val="hidden"/>
              </w:sdtPr>
              <w:sdtEndPr/>
              <w:sdtContent>
                <w:r w:rsidR="00A857DA" w:rsidRPr="00A857DA">
                  <w:rPr>
                    <w:sz w:val="20"/>
                    <w:szCs w:val="18"/>
                    <w:lang w:val="ru-RU"/>
                  </w:rPr>
                  <w:t>+7 (800) 100-00-00</w:t>
                </w:r>
              </w:sdtContent>
            </w:sdt>
            <w:r w:rsidR="000A0934" w:rsidRPr="00A6455B">
              <w:rPr>
                <w:lang w:val="ru-RU" w:bidi="ru-RU"/>
              </w:rPr>
              <w:t xml:space="preserve"> </w:t>
            </w:r>
          </w:p>
          <w:p w14:paraId="427B4E39" w14:textId="12791E37" w:rsidR="000A0934" w:rsidRPr="00A6455B" w:rsidRDefault="00A857DA" w:rsidP="00D50606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  <w:proofErr w:type="spellStart"/>
            <w:r>
              <w:rPr>
                <w:rStyle w:val="qwen-markdown-text"/>
                <w:b/>
                <w:bCs/>
              </w:rPr>
              <w:t>Алексей</w:t>
            </w:r>
            <w:proofErr w:type="spellEnd"/>
            <w:r>
              <w:rPr>
                <w:rStyle w:val="qwen-markdown-text"/>
                <w:b/>
                <w:bCs/>
              </w:rPr>
              <w:t xml:space="preserve"> </w:t>
            </w:r>
            <w:proofErr w:type="spellStart"/>
            <w:r>
              <w:rPr>
                <w:rStyle w:val="qwen-markdown-text"/>
                <w:b/>
                <w:bCs/>
              </w:rPr>
              <w:t>Смирнов</w:t>
            </w:r>
            <w:proofErr w:type="spellEnd"/>
          </w:p>
        </w:tc>
        <w:tc>
          <w:tcPr>
            <w:tcW w:w="4448" w:type="dxa"/>
          </w:tcPr>
          <w:p w14:paraId="0F74AD23" w14:textId="35F038AB" w:rsidR="000A0934" w:rsidRPr="00A6455B" w:rsidRDefault="000A0934" w:rsidP="000A0934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  <w:tr w:rsidR="00A857DA" w:rsidRPr="00A857DA" w14:paraId="224275A9" w14:textId="77777777" w:rsidTr="00A6455B">
        <w:trPr>
          <w:trHeight w:val="2016"/>
        </w:trPr>
        <w:tc>
          <w:tcPr>
            <w:tcW w:w="2698" w:type="dxa"/>
            <w:vAlign w:val="bottom"/>
          </w:tcPr>
          <w:p w14:paraId="34ADAEAD" w14:textId="77777777" w:rsidR="00A857DA" w:rsidRPr="00A857DA" w:rsidRDefault="00A857DA" w:rsidP="00D50606">
            <w:pPr>
              <w:pStyle w:val="3"/>
              <w:framePr w:hSpace="0" w:wrap="auto" w:vAnchor="margin" w:xAlign="left" w:yAlign="inline"/>
            </w:pPr>
          </w:p>
        </w:tc>
        <w:tc>
          <w:tcPr>
            <w:tcW w:w="3114" w:type="dxa"/>
            <w:vAlign w:val="bottom"/>
          </w:tcPr>
          <w:p w14:paraId="06130322" w14:textId="77777777" w:rsidR="00A857DA" w:rsidRPr="00A6455B" w:rsidRDefault="00A857DA" w:rsidP="000A0934">
            <w:pPr>
              <w:pStyle w:val="ae"/>
              <w:framePr w:hSpace="0" w:wrap="auto" w:vAnchor="margin" w:xAlign="left" w:yAlign="inline"/>
              <w:rPr>
                <w:lang w:val="ru-RU"/>
              </w:rPr>
            </w:pPr>
          </w:p>
        </w:tc>
        <w:tc>
          <w:tcPr>
            <w:tcW w:w="4448" w:type="dxa"/>
          </w:tcPr>
          <w:p w14:paraId="226BF27D" w14:textId="77777777" w:rsidR="00A857DA" w:rsidRPr="00A6455B" w:rsidRDefault="00A857DA" w:rsidP="000A0934">
            <w:pPr>
              <w:pStyle w:val="af"/>
              <w:framePr w:hSpace="0" w:wrap="auto" w:vAnchor="margin" w:xAlign="left" w:yAlign="inline"/>
              <w:jc w:val="right"/>
              <w:rPr>
                <w:lang w:val="ru-RU"/>
              </w:rPr>
            </w:pPr>
          </w:p>
        </w:tc>
      </w:tr>
    </w:tbl>
    <w:tbl>
      <w:tblPr>
        <w:tblpPr w:leftFromText="180" w:rightFromText="180" w:vertAnchor="text" w:tblpX="1054" w:tblpY="3192"/>
        <w:tblW w:w="0" w:type="auto"/>
        <w:tblLook w:val="0000" w:firstRow="0" w:lastRow="0" w:firstColumn="0" w:lastColumn="0" w:noHBand="0" w:noVBand="0"/>
      </w:tblPr>
      <w:tblGrid>
        <w:gridCol w:w="3960"/>
        <w:gridCol w:w="6251"/>
      </w:tblGrid>
      <w:tr w:rsidR="007F6598" w:rsidRPr="00EC392D" w14:paraId="5D6B15DB" w14:textId="77777777" w:rsidTr="007F6598">
        <w:trPr>
          <w:trHeight w:val="1616"/>
        </w:trPr>
        <w:tc>
          <w:tcPr>
            <w:tcW w:w="3960" w:type="dxa"/>
            <w:tcBorders>
              <w:bottom w:val="single" w:sz="24" w:space="0" w:color="2664B0" w:themeColor="accent3"/>
            </w:tcBorders>
          </w:tcPr>
          <w:p w14:paraId="756C565D" w14:textId="3C1E0DAC" w:rsidR="00D50606" w:rsidRPr="00A6455B" w:rsidRDefault="00BF294E" w:rsidP="00D50606">
            <w:pPr>
              <w:pStyle w:val="3"/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483975278"/>
                <w:placeholder>
                  <w:docPart w:val="C5465879421C4D01A8B35FB96103545B"/>
                </w:placeholder>
                <w15:appearance w15:val="hidden"/>
              </w:sdtPr>
              <w:sdtEndPr/>
              <w:sdtContent>
                <w:r w:rsidR="00217513">
                  <w:rPr>
                    <w:noProof/>
                    <w:lang w:val="ru-RU"/>
                  </w:rPr>
                  <w:t>Клиенту компании</w:t>
                </w:r>
                <w:r w:rsidR="00217513">
                  <w:rPr>
                    <w:lang w:val="ru-RU"/>
                  </w:rPr>
                  <w:t xml:space="preserve"> 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  <w:p w14:paraId="583A2C0A" w14:textId="3BCC088A" w:rsidR="00292D42" w:rsidRPr="00292D42" w:rsidRDefault="00BF294E" w:rsidP="00292D42">
            <w:pPr>
              <w:pStyle w:val="2"/>
              <w:framePr w:hSpace="0" w:wrap="auto" w:vAnchor="margin" w:xAlign="left" w:yAlign="inline"/>
              <w:rPr>
                <w:noProof/>
                <w:lang w:val="ru-RU" w:bidi="ru-RU"/>
              </w:rPr>
            </w:pPr>
            <w:sdt>
              <w:sdtPr>
                <w:rPr>
                  <w:noProof/>
                  <w:lang w:val="ru-RU"/>
                </w:rPr>
                <w:id w:val="-362208107"/>
                <w:placeholder>
                  <w:docPart w:val="B1AAE3560505445785D2F40F6D1CDD7E"/>
                </w:placeholder>
                <w15:appearance w15:val="hidden"/>
              </w:sdtPr>
              <w:sdtEndPr/>
              <w:sdtContent>
                <w:r w:rsidR="00A22932">
                  <w:rPr>
                    <w:noProof/>
                    <w:lang w:val="ru-RU"/>
                  </w:rPr>
                  <w:fldChar w:fldCharType="begin"/>
                </w:r>
                <w:r w:rsidR="00A22932">
                  <w:rPr>
                    <w:noProof/>
                    <w:lang w:val="ru-RU"/>
                  </w:rPr>
                  <w:instrText xml:space="preserve"> MERGEFIELD ФИО </w:instrText>
                </w:r>
                <w:r w:rsidR="00A22932">
                  <w:rPr>
                    <w:noProof/>
                    <w:lang w:val="ru-RU"/>
                  </w:rPr>
                  <w:fldChar w:fldCharType="separate"/>
                </w:r>
                <w:r>
                  <w:rPr>
                    <w:noProof/>
                    <w:lang w:val="ru-RU"/>
                  </w:rPr>
                  <w:t>«ФИО»</w:t>
                </w:r>
                <w:r w:rsidR="00A22932">
                  <w:rPr>
                    <w:noProof/>
                    <w:lang w:val="ru-RU"/>
                  </w:rPr>
                  <w:fldChar w:fldCharType="end"/>
                </w:r>
              </w:sdtContent>
            </w:sdt>
          </w:p>
        </w:tc>
        <w:tc>
          <w:tcPr>
            <w:tcW w:w="6251" w:type="dxa"/>
          </w:tcPr>
          <w:p w14:paraId="5F4B0E29" w14:textId="229DD143" w:rsidR="00D50606" w:rsidRPr="00A6455B" w:rsidRDefault="00D50606" w:rsidP="00A857DA">
            <w:pPr>
              <w:pStyle w:val="3"/>
              <w:framePr w:hSpace="0" w:wrap="auto" w:vAnchor="margin" w:xAlign="left" w:yAlign="inline"/>
              <w:rPr>
                <w:noProof/>
                <w:lang w:val="ru-RU"/>
              </w:rPr>
            </w:pPr>
            <w:r w:rsidRPr="00A6455B">
              <w:rPr>
                <w:lang w:val="ru-RU" w:bidi="ru-RU"/>
              </w:rPr>
              <w:t xml:space="preserve"> </w:t>
            </w:r>
          </w:p>
        </w:tc>
      </w:tr>
      <w:tr w:rsidR="007F6598" w:rsidRPr="00EC392D" w14:paraId="236E56EE" w14:textId="77777777" w:rsidTr="007F6598">
        <w:trPr>
          <w:trHeight w:val="6707"/>
        </w:trPr>
        <w:tc>
          <w:tcPr>
            <w:tcW w:w="10211" w:type="dxa"/>
            <w:gridSpan w:val="2"/>
            <w:tcBorders>
              <w:top w:val="single" w:sz="24" w:space="0" w:color="2664B0" w:themeColor="accent3"/>
            </w:tcBorders>
          </w:tcPr>
          <w:p w14:paraId="70326007" w14:textId="77777777" w:rsidR="00D50606" w:rsidRPr="00A6455B" w:rsidRDefault="00D50606" w:rsidP="00D50606">
            <w:pPr>
              <w:pStyle w:val="1"/>
              <w:framePr w:hSpace="0" w:wrap="auto" w:vAnchor="margin" w:xAlign="left" w:yAlign="inline"/>
              <w:jc w:val="right"/>
              <w:rPr>
                <w:bCs/>
                <w:lang w:val="ru-RU"/>
              </w:rPr>
            </w:pPr>
          </w:p>
          <w:p w14:paraId="579AD4D8" w14:textId="5CD4CCFD" w:rsidR="00D50606" w:rsidRPr="00217513" w:rsidRDefault="00217513" w:rsidP="00D50606">
            <w:pPr>
              <w:pStyle w:val="1"/>
              <w:framePr w:hSpace="0" w:wrap="auto" w:vAnchor="margin" w:xAlign="left" w:yAlign="inline"/>
              <w:jc w:val="right"/>
              <w:rPr>
                <w:lang w:val="ru-RU"/>
              </w:rPr>
            </w:pPr>
            <w:r>
              <w:rPr>
                <w:lang w:val="ru-RU"/>
              </w:rPr>
              <w:t>18 октября 2026 г.</w:t>
            </w:r>
          </w:p>
          <w:p w14:paraId="69E43650" w14:textId="19209DE3" w:rsidR="007F6598" w:rsidRPr="00A6455B" w:rsidRDefault="00BF294E" w:rsidP="00D50606">
            <w:pPr>
              <w:framePr w:hSpace="0" w:wrap="auto" w:vAnchor="margin" w:xAlign="left" w:yAlign="inline"/>
              <w:rPr>
                <w:lang w:val="ru-RU"/>
              </w:rPr>
            </w:pPr>
            <w:sdt>
              <w:sdtPr>
                <w:rPr>
                  <w:lang w:val="ru-RU"/>
                </w:rPr>
                <w:id w:val="2117006838"/>
                <w:placeholder>
                  <w:docPart w:val="8B1B06E9DA0C4E97972A7EAC9A217AA6"/>
                </w:placeholder>
                <w15:appearance w15:val="hidden"/>
              </w:sdtPr>
              <w:sdtEndPr/>
              <w:sdtContent>
                <w:r w:rsidR="00217513" w:rsidRPr="00217513">
                  <w:rPr>
                    <w:rStyle w:val="qwen-markdown-text"/>
                    <w:b/>
                    <w:bCs/>
                    <w:lang w:val="ru-RU"/>
                  </w:rPr>
                  <w:t>Уважаем</w:t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fldChar w:fldCharType="begin"/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instrText xml:space="preserve"> MERGEFIELD мж </w:instrText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fldChar w:fldCharType="separate"/>
                </w:r>
                <w:r>
                  <w:rPr>
                    <w:rStyle w:val="qwen-markdown-text"/>
                    <w:b/>
                    <w:bCs/>
                    <w:noProof/>
                    <w:lang w:val="ru-RU"/>
                  </w:rPr>
                  <w:t>«мж»</w:t>
                </w:r>
                <w:r w:rsidR="00EC392D">
                  <w:rPr>
                    <w:rStyle w:val="qwen-markdown-text"/>
                    <w:b/>
                    <w:bCs/>
                    <w:lang w:val="ru-RU"/>
                  </w:rPr>
                  <w:fldChar w:fldCharType="end"/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t xml:space="preserve"> </w: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begin"/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instrText xml:space="preserve"> MERGEFIELD ФИО </w:instrTex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separate"/>
                </w:r>
                <w:r>
                  <w:rPr>
                    <w:rStyle w:val="qwen-markdown-text"/>
                    <w:b/>
                    <w:bCs/>
                    <w:noProof/>
                    <w:lang w:val="ru-RU"/>
                  </w:rPr>
                  <w:t>«ФИО»</w:t>
                </w:r>
                <w:r w:rsidR="00A22932">
                  <w:rPr>
                    <w:rStyle w:val="qwen-markdown-text"/>
                    <w:b/>
                    <w:bCs/>
                    <w:lang w:val="ru-RU"/>
                  </w:rPr>
                  <w:fldChar w:fldCharType="end"/>
                </w:r>
                <w:r w:rsidR="00217513" w:rsidRPr="00217513">
                  <w:rPr>
                    <w:rStyle w:val="qwen-markdown-text"/>
                    <w:b/>
                    <w:bCs/>
                    <w:lang w:val="ru-RU"/>
                  </w:rPr>
                  <w:t>!</w:t>
                </w:r>
              </w:sdtContent>
            </w:sdt>
            <w:r w:rsidR="00D50606" w:rsidRPr="00A6455B">
              <w:rPr>
                <w:lang w:val="ru-RU" w:bidi="ru-RU"/>
              </w:rPr>
              <w:t xml:space="preserve"> </w:t>
            </w:r>
          </w:p>
          <w:p w14:paraId="73047EB7" w14:textId="77777777" w:rsidR="00D50606" w:rsidRPr="00A6455B" w:rsidRDefault="00D50606" w:rsidP="00D50606">
            <w:pPr>
              <w:framePr w:hSpace="0" w:wrap="auto" w:vAnchor="margin" w:xAlign="left" w:yAlign="inline"/>
              <w:rPr>
                <w:lang w:val="ru-RU"/>
              </w:rPr>
            </w:pPr>
          </w:p>
          <w:p w14:paraId="4E41A829" w14:textId="057BBF12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/>
              </w:rPr>
            </w:pPr>
            <w:r w:rsidRPr="00217513">
              <w:rPr>
                <w:rStyle w:val="qwen-markdown-text"/>
                <w:lang w:val="ru-RU"/>
              </w:rPr>
              <w:t>Сообщаем Вам, что плановые технические работы и диагностика Вашего автомобиля успешно завершены в нашем сервисном центре, расположенном по адресу:</w:t>
            </w:r>
            <w:r w:rsidR="00A22932">
              <w:rPr>
                <w:rStyle w:val="qwen-markdown-text"/>
                <w:lang w:val="ru-RU"/>
              </w:rPr>
              <w:t xml:space="preserve"> </w:t>
            </w:r>
            <w:r w:rsidR="00A22932">
              <w:rPr>
                <w:rStyle w:val="qwen-markdown-text"/>
                <w:lang w:val="ru-RU"/>
              </w:rPr>
              <w:fldChar w:fldCharType="begin"/>
            </w:r>
            <w:r w:rsidR="00A22932">
              <w:rPr>
                <w:rStyle w:val="qwen-markdown-text"/>
                <w:lang w:val="ru-RU"/>
              </w:rPr>
              <w:instrText xml:space="preserve"> MERGEFIELD Адрес </w:instrText>
            </w:r>
            <w:r w:rsidR="00A22932">
              <w:rPr>
                <w:rStyle w:val="qwen-markdown-text"/>
                <w:lang w:val="ru-RU"/>
              </w:rPr>
              <w:fldChar w:fldCharType="separate"/>
            </w:r>
            <w:r w:rsidR="00BF294E">
              <w:rPr>
                <w:rStyle w:val="qwen-markdown-text"/>
                <w:noProof/>
                <w:lang w:val="ru-RU"/>
              </w:rPr>
              <w:t>«Адрес»</w:t>
            </w:r>
            <w:r w:rsidR="00A22932">
              <w:rPr>
                <w:rStyle w:val="qwen-markdown-text"/>
                <w:lang w:val="ru-RU"/>
              </w:rPr>
              <w:fldChar w:fldCharType="end"/>
            </w:r>
            <w:r w:rsidRPr="00217513">
              <w:rPr>
                <w:rStyle w:val="qwen-markdown-text"/>
                <w:lang w:val="ru-RU"/>
              </w:rPr>
              <w:t>.</w:t>
            </w:r>
          </w:p>
          <w:p w14:paraId="0F232F50" w14:textId="37915784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Детали выполненных работ:</w:t>
            </w:r>
          </w:p>
          <w:p w14:paraId="53DAD3CC" w14:textId="6FDF27C0" w:rsidR="00217513" w:rsidRPr="00217513" w:rsidRDefault="00217513" w:rsidP="00217513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Номер Вашего заказ-наряда: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Номер_заказ_наряда </w:instrText>
            </w:r>
            <w:r w:rsidR="00A22932">
              <w:rPr>
                <w:lang w:val="ru-RU" w:bidi="ru-RU"/>
              </w:rPr>
              <w:fldChar w:fldCharType="separate"/>
            </w:r>
            <w:r w:rsidR="00BF294E">
              <w:rPr>
                <w:noProof/>
                <w:lang w:val="ru-RU" w:bidi="ru-RU"/>
              </w:rPr>
              <w:t>«Номер_заказ_наряда»</w:t>
            </w:r>
            <w:r w:rsidR="00A22932">
              <w:rPr>
                <w:lang w:val="ru-RU" w:bidi="ru-RU"/>
              </w:rPr>
              <w:fldChar w:fldCharType="end"/>
            </w:r>
          </w:p>
          <w:p w14:paraId="233F1180" w14:textId="7352E897" w:rsidR="00A22932" w:rsidRDefault="00217513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 xml:space="preserve">Автомобиль: Peugeot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Марка_авто </w:instrText>
            </w:r>
            <w:r w:rsidR="00A22932">
              <w:rPr>
                <w:lang w:val="ru-RU" w:bidi="ru-RU"/>
              </w:rPr>
              <w:fldChar w:fldCharType="separate"/>
            </w:r>
            <w:r w:rsidR="00BF294E">
              <w:rPr>
                <w:noProof/>
                <w:lang w:val="ru-RU" w:bidi="ru-RU"/>
              </w:rPr>
              <w:t>«Марка_авто»</w:t>
            </w:r>
            <w:r w:rsidR="00A22932">
              <w:rPr>
                <w:lang w:val="ru-RU" w:bidi="ru-RU"/>
              </w:rPr>
              <w:fldChar w:fldCharType="end"/>
            </w:r>
          </w:p>
          <w:p w14:paraId="50A4D94C" w14:textId="2AD0B1BB" w:rsidR="00217513" w:rsidRPr="00A22932" w:rsidRDefault="00217513" w:rsidP="00446686">
            <w:pPr>
              <w:pStyle w:val="af1"/>
              <w:framePr w:hSpace="0" w:wrap="auto" w:vAnchor="margin" w:xAlign="left" w:yAlign="inline"/>
              <w:numPr>
                <w:ilvl w:val="0"/>
                <w:numId w:val="1"/>
              </w:numPr>
              <w:spacing w:before="120"/>
              <w:rPr>
                <w:lang w:val="ru-RU" w:bidi="ru-RU"/>
              </w:rPr>
            </w:pPr>
            <w:r w:rsidRPr="00A22932">
              <w:rPr>
                <w:lang w:val="ru-RU" w:bidi="ru-RU"/>
              </w:rPr>
              <w:t>Выполнено: замена моторного масла и фильтров, компьютерная диагностика электронных систем, проверка ходовой части и обновление ПО мультимедийной системы.</w:t>
            </w:r>
          </w:p>
          <w:p w14:paraId="0BDE2CC2" w14:textId="7E87882C" w:rsid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Общая стоимость выполненных работ и запчастей составила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Стоимость_работ </w:instrText>
            </w:r>
            <w:r w:rsidR="00A22932">
              <w:rPr>
                <w:lang w:val="ru-RU" w:bidi="ru-RU"/>
              </w:rPr>
              <w:fldChar w:fldCharType="separate"/>
            </w:r>
            <w:r w:rsidR="00BF294E">
              <w:rPr>
                <w:noProof/>
                <w:lang w:val="ru-RU" w:bidi="ru-RU"/>
              </w:rPr>
              <w:t>«Стоимость_работ»</w:t>
            </w:r>
            <w:r w:rsidR="00A22932">
              <w:rPr>
                <w:lang w:val="ru-RU" w:bidi="ru-RU"/>
              </w:rPr>
              <w:fldChar w:fldCharType="end"/>
            </w:r>
            <w:r w:rsidR="00A22932"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 xml:space="preserve">рублей. </w:t>
            </w:r>
          </w:p>
          <w:p w14:paraId="385840E2" w14:textId="511727AE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 xml:space="preserve">Рады сообщить, что на Вашем бонусном счете накоплено </w:t>
            </w:r>
            <w:r w:rsidR="00A22932">
              <w:rPr>
                <w:lang w:val="ru-RU" w:bidi="ru-RU"/>
              </w:rPr>
              <w:fldChar w:fldCharType="begin"/>
            </w:r>
            <w:r w:rsidR="00A22932">
              <w:rPr>
                <w:lang w:val="ru-RU" w:bidi="ru-RU"/>
              </w:rPr>
              <w:instrText xml:space="preserve"> MERGEFIELD Бонусные_баллы </w:instrText>
            </w:r>
            <w:r w:rsidR="00A22932">
              <w:rPr>
                <w:lang w:val="ru-RU" w:bidi="ru-RU"/>
              </w:rPr>
              <w:fldChar w:fldCharType="separate"/>
            </w:r>
            <w:r w:rsidR="00BF294E">
              <w:rPr>
                <w:noProof/>
                <w:lang w:val="ru-RU" w:bidi="ru-RU"/>
              </w:rPr>
              <w:t>«Бонусные_баллы»</w:t>
            </w:r>
            <w:r w:rsidR="00A22932">
              <w:rPr>
                <w:lang w:val="ru-RU" w:bidi="ru-RU"/>
              </w:rPr>
              <w:fldChar w:fldCharType="end"/>
            </w:r>
            <w:r w:rsidR="00A22932">
              <w:rPr>
                <w:lang w:val="ru-RU" w:bidi="ru-RU"/>
              </w:rPr>
              <w:t xml:space="preserve"> </w:t>
            </w:r>
            <w:r w:rsidRPr="00217513">
              <w:rPr>
                <w:lang w:val="ru-RU" w:bidi="ru-RU"/>
              </w:rPr>
              <w:t>баллов. Вы можете использовать их для частичной или полной оплаты следующего визита в наш сервис.</w:t>
            </w:r>
          </w:p>
          <w:p w14:paraId="46EB9099" w14:textId="60A08710" w:rsidR="00217513" w:rsidRPr="00217513" w:rsidRDefault="00217513" w:rsidP="00217513">
            <w:pPr>
              <w:framePr w:hSpace="0" w:wrap="auto" w:vAnchor="margin" w:xAlign="left" w:yAlign="inline"/>
              <w:spacing w:before="120"/>
              <w:rPr>
                <w:lang w:val="ru-RU" w:bidi="ru-RU"/>
              </w:rPr>
            </w:pPr>
            <w:r w:rsidRPr="00217513">
              <w:rPr>
                <w:lang w:val="ru-RU" w:bidi="ru-RU"/>
              </w:rPr>
              <w:t>Ваш автомобиль полностью готов к выдаче и прошел контроль качества. Просим забрать его в удобное для Вас время работы центра (ежедневно с 08:00 до 22:00).</w:t>
            </w:r>
          </w:p>
          <w:p w14:paraId="3EA03718" w14:textId="29CB83FE" w:rsidR="007F6598" w:rsidRPr="00217513" w:rsidRDefault="00217513" w:rsidP="00217513">
            <w:pPr>
              <w:pStyle w:val="1"/>
              <w:framePr w:hSpace="0" w:wrap="auto" w:vAnchor="margin" w:xAlign="left" w:yAlign="inline"/>
              <w:spacing w:before="840"/>
              <w:rPr>
                <w:lang w:val="ru-RU"/>
              </w:rPr>
            </w:pPr>
            <w:r w:rsidRPr="00217513">
              <w:rPr>
                <w:rStyle w:val="qwen-markdown-text"/>
                <w:sz w:val="24"/>
                <w:szCs w:val="24"/>
                <w:lang w:val="ru-RU"/>
              </w:rPr>
              <w:t>С уважением,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Руководитель сервисной службы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ООО «Пежо Моторс»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b w:val="0"/>
                <w:bCs/>
                <w:sz w:val="24"/>
                <w:szCs w:val="24"/>
                <w:lang w:val="ru-RU"/>
              </w:rPr>
              <w:t>Алексей Смирнов</w:t>
            </w:r>
            <w:r w:rsidRPr="00217513">
              <w:rPr>
                <w:sz w:val="24"/>
                <w:szCs w:val="24"/>
                <w:lang w:val="ru-RU"/>
              </w:rPr>
              <w:br/>
            </w:r>
            <w:r w:rsidRPr="00217513">
              <w:rPr>
                <w:rStyle w:val="qwen-markdown-text"/>
                <w:i/>
                <w:iCs/>
                <w:sz w:val="24"/>
                <w:szCs w:val="24"/>
                <w:lang w:val="ru-RU"/>
              </w:rPr>
              <w:t>Телефон для справок: +7 (800) 100-00-00</w:t>
            </w:r>
          </w:p>
        </w:tc>
      </w:tr>
    </w:tbl>
    <w:p w14:paraId="5B09BFAD" w14:textId="6C4A0B1C" w:rsidR="00121187" w:rsidRPr="00A6455B" w:rsidRDefault="000A0934" w:rsidP="000E7E1B">
      <w:pPr>
        <w:framePr w:hSpace="0" w:wrap="auto" w:vAnchor="margin" w:xAlign="left" w:yAlign="inline"/>
        <w:rPr>
          <w:lang w:val="ru-RU"/>
        </w:rPr>
      </w:pPr>
      <w:r w:rsidRPr="00A6455B">
        <w:rPr>
          <w:noProof/>
          <w:lang w:val="ru-RU" w:bidi="ru-RU"/>
        </w:rPr>
        <mc:AlternateContent>
          <mc:Choice Requires="wpg">
            <w:drawing>
              <wp:anchor distT="0" distB="0" distL="114300" distR="114300" simplePos="0" relativeHeight="251661311" behindDoc="1" locked="1" layoutInCell="1" allowOverlap="1" wp14:anchorId="0B323803" wp14:editId="209B78A6">
                <wp:simplePos x="0" y="0"/>
                <wp:positionH relativeFrom="column">
                  <wp:posOffset>0</wp:posOffset>
                </wp:positionH>
                <wp:positionV relativeFrom="paragraph">
                  <wp:posOffset>-274320</wp:posOffset>
                </wp:positionV>
                <wp:extent cx="7562088" cy="10671048"/>
                <wp:effectExtent l="114300" t="19050" r="58420" b="73660"/>
                <wp:wrapNone/>
                <wp:docPr id="2" name="Группа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088" cy="10671048"/>
                          <a:chOff x="0" y="0"/>
                          <a:chExt cx="7560310" cy="10673080"/>
                        </a:xfrm>
                      </wpg:grpSpPr>
                      <pic:pic xmlns:pic="http://schemas.openxmlformats.org/drawingml/2006/picture">
                        <pic:nvPicPr>
                          <pic:cNvPr id="1" name="Графический объект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30" y="10184130"/>
                            <a:ext cx="6173470" cy="488950"/>
                          </a:xfrm>
                          <a:prstGeom prst="rect">
                            <a:avLst/>
                          </a:prstGeom>
                          <a:effectLst>
                            <a:outerShdw blurRad="101600" dist="38100" dir="13500000" algn="b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7" name="Графический объект 9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310" cy="142811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27DE" id="Группа 2" o:spid="_x0000_s1026" alt="&quot;&quot;" style="position:absolute;margin-left:0;margin-top:-21.6pt;width:595.45pt;height:840.25pt;z-index:-251655169;mso-width-relative:margin;mso-height-relative:margin" coordsize="75603,106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Графический объект 1" o:spid="_x0000_s1027" type="#_x0000_t75" alt="&quot;&quot;" style="position:absolute;left:114;top:101841;width:61735;height: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">
                  <v:imagedata r:id="rId14" o:title=""/>
                  <v:shadow on="t" color="black" opacity="26214f" origin=".5,.5" offset="-.74836mm,-.74836mm"/>
                </v:shape>
                <v:shape id="Графический объект 9" o:spid="_x0000_s1028" type="#_x0000_t75" alt="&quot;&quot;" style="position:absolute;width:75603;height:1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">
                  <v:imagedata r:id="rId15" o:title=""/>
                  <v:shadow on="t" color="black" opacity="26214f" origin=",-.5" offset="0,3pt"/>
                </v:shape>
                <w10:anchorlock/>
              </v:group>
            </w:pict>
          </mc:Fallback>
        </mc:AlternateContent>
      </w:r>
      <w:r w:rsidR="000E7E1B" w:rsidRPr="00A6455B">
        <w:rPr>
          <w:noProof/>
          <w:lang w:val="ru-RU" w:bidi="ru-RU"/>
        </w:rPr>
        <w:t xml:space="preserve">   </w:t>
      </w:r>
    </w:p>
    <w:sectPr w:rsidR="00121187" w:rsidRPr="00A6455B" w:rsidSect="00A6455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7" w:h="16839" w:code="9"/>
      <w:pgMar w:top="432" w:right="0" w:bottom="720" w:left="0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4D781" w14:textId="77777777" w:rsidR="00566A31" w:rsidRDefault="00566A31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14:paraId="5DB64194" w14:textId="77777777" w:rsidR="00566A31" w:rsidRDefault="00566A31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8F273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F4A6B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81778" w14:textId="77777777" w:rsidR="000E7E1B" w:rsidRDefault="000E7E1B" w:rsidP="000E7E1B">
    <w:pPr>
      <w:pStyle w:val="a5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03C91" w14:textId="77777777" w:rsidR="00566A31" w:rsidRDefault="00566A31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14:paraId="0D0E3C6B" w14:textId="77777777" w:rsidR="00566A31" w:rsidRDefault="00566A31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42291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A4692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AEA6D" w14:textId="77777777" w:rsidR="000E7E1B" w:rsidRDefault="000E7E1B" w:rsidP="000E7E1B">
    <w:pPr>
      <w:pStyle w:val="a3"/>
      <w:framePr w:hSpace="0" w:wrap="auto" w:vAnchor="margin" w:xAlign="left" w:yAlign="in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67E58"/>
    <w:multiLevelType w:val="hybridMultilevel"/>
    <w:tmpl w:val="79042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1542633217"/>
  </wne:recipientData>
  <wne:recipientData>
    <wne:active wne:val="1"/>
    <wne:hash wne:val="-867553485"/>
  </wne:recipientData>
  <wne:recipientData>
    <wne:active wne:val="1"/>
    <wne:hash wne:val="2102079045"/>
  </wne:recipientData>
  <wne:recipientData>
    <wne:active wne:val="1"/>
    <wne:hash wne:val="-1318108775"/>
  </wne:recipientData>
  <wne:recipientData>
    <wne:active wne:val="1"/>
    <wne:hash wne:val="-911538763"/>
  </wne:recipientData>
  <wne:recipientData>
    <wne:active wne:val="1"/>
    <wne:hash wne:val="1057102458"/>
  </wne:recipientData>
  <wne:recipientData>
    <wne:active wne:val="1"/>
    <wne:hash wne:val="691010380"/>
  </wne:recipientData>
  <wne:recipientData>
    <wne:active wne:val="1"/>
    <wne:hash wne:val="-929513344"/>
  </wne:recipientData>
  <wne:recipientData>
    <wne:active wne:val="1"/>
    <wne:hash wne:val="1818855135"/>
  </wne:recipientData>
  <wne:recipientData>
    <wne:active wne:val="1"/>
    <wne:hash wne:val="-335196440"/>
  </wne:recipientData>
  <wne:recipientData>
    <wne:active wne:val="1"/>
    <wne:hash wne:val="1839868341"/>
  </wne:recipientData>
  <wne:recipientData>
    <wne:active wne:val="1"/>
    <wne:hash wne:val="86855419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mailMerge>
    <w:mainDocumentType w:val="formLetters"/>
    <w:linkToQuery/>
    <w:dataType w:val="native"/>
    <w:connectString w:val="Provider=Microsoft.ACE.OLEDB.12.0;User ID=Admin;Data Source=C:\Users\ilapa\OneDrive\Desktop\labs-prac\sppd\lab4\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ФИО` DESC "/>
    <w:dataSource r:id="rId2"/>
    <w:odso>
      <w:udl w:val="Provider=Microsoft.ACE.OLEDB.12.0;User ID=Admin;Data Source=C:\Users\ilapa\OneDrive\Desktop\labs-prac\sppd\lab4\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3"/>
      <w:colDelim w:val="9"/>
      <w:type w:val="addressBook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Адрес"/>
        <w:mappedName w:val="Адрес 1"/>
        <w:column w:val="1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4"/>
    </w:odso>
  </w:mailMerge>
  <w:defaultTabStop w:val="720"/>
  <w:hyphenationZone w:val="425"/>
  <w:characterSpacingControl w:val="doNotCompress"/>
  <w:hdrShapeDefaults>
    <o:shapedefaults v:ext="edit" spidmax="143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31"/>
    <w:rsid w:val="00004749"/>
    <w:rsid w:val="00026DB1"/>
    <w:rsid w:val="00077CE5"/>
    <w:rsid w:val="00097C6A"/>
    <w:rsid w:val="000A0934"/>
    <w:rsid w:val="000B507B"/>
    <w:rsid w:val="000E66AE"/>
    <w:rsid w:val="000E7E1B"/>
    <w:rsid w:val="00121187"/>
    <w:rsid w:val="001434DE"/>
    <w:rsid w:val="00145DE2"/>
    <w:rsid w:val="001535F3"/>
    <w:rsid w:val="001564AA"/>
    <w:rsid w:val="00166A3B"/>
    <w:rsid w:val="00172642"/>
    <w:rsid w:val="001E10B7"/>
    <w:rsid w:val="001E793D"/>
    <w:rsid w:val="001F2012"/>
    <w:rsid w:val="002113B6"/>
    <w:rsid w:val="00217513"/>
    <w:rsid w:val="00231C9E"/>
    <w:rsid w:val="00253349"/>
    <w:rsid w:val="002575CE"/>
    <w:rsid w:val="002679F5"/>
    <w:rsid w:val="00291927"/>
    <w:rsid w:val="00292D42"/>
    <w:rsid w:val="002B565A"/>
    <w:rsid w:val="002C064F"/>
    <w:rsid w:val="002E56BB"/>
    <w:rsid w:val="002E5BC7"/>
    <w:rsid w:val="002E635C"/>
    <w:rsid w:val="0032363F"/>
    <w:rsid w:val="003476AA"/>
    <w:rsid w:val="00366850"/>
    <w:rsid w:val="00382592"/>
    <w:rsid w:val="00393BFB"/>
    <w:rsid w:val="003A5D82"/>
    <w:rsid w:val="003B1299"/>
    <w:rsid w:val="003C7C80"/>
    <w:rsid w:val="00423824"/>
    <w:rsid w:val="00424685"/>
    <w:rsid w:val="00426104"/>
    <w:rsid w:val="00433DA7"/>
    <w:rsid w:val="00463797"/>
    <w:rsid w:val="004B77A0"/>
    <w:rsid w:val="004D1DC0"/>
    <w:rsid w:val="004E2E6C"/>
    <w:rsid w:val="005545BE"/>
    <w:rsid w:val="00566A31"/>
    <w:rsid w:val="005A7F8D"/>
    <w:rsid w:val="005B157A"/>
    <w:rsid w:val="005D2BEB"/>
    <w:rsid w:val="005E036A"/>
    <w:rsid w:val="005E383E"/>
    <w:rsid w:val="00617CF9"/>
    <w:rsid w:val="0063431F"/>
    <w:rsid w:val="006669FF"/>
    <w:rsid w:val="00684318"/>
    <w:rsid w:val="006855AC"/>
    <w:rsid w:val="0069576C"/>
    <w:rsid w:val="006A746E"/>
    <w:rsid w:val="006B2063"/>
    <w:rsid w:val="0074776E"/>
    <w:rsid w:val="00755E58"/>
    <w:rsid w:val="007604B3"/>
    <w:rsid w:val="00773DAF"/>
    <w:rsid w:val="007B344B"/>
    <w:rsid w:val="007E07AB"/>
    <w:rsid w:val="007F44C2"/>
    <w:rsid w:val="007F6598"/>
    <w:rsid w:val="00872F8D"/>
    <w:rsid w:val="00895153"/>
    <w:rsid w:val="008C1C5A"/>
    <w:rsid w:val="008D738B"/>
    <w:rsid w:val="008E0B48"/>
    <w:rsid w:val="00913A62"/>
    <w:rsid w:val="0092171B"/>
    <w:rsid w:val="00963B73"/>
    <w:rsid w:val="00991F84"/>
    <w:rsid w:val="00996CDE"/>
    <w:rsid w:val="009B7712"/>
    <w:rsid w:val="009D0504"/>
    <w:rsid w:val="009F1293"/>
    <w:rsid w:val="00A22932"/>
    <w:rsid w:val="00A25F60"/>
    <w:rsid w:val="00A3358E"/>
    <w:rsid w:val="00A45211"/>
    <w:rsid w:val="00A45F68"/>
    <w:rsid w:val="00A54276"/>
    <w:rsid w:val="00A6455B"/>
    <w:rsid w:val="00A857DA"/>
    <w:rsid w:val="00A902AC"/>
    <w:rsid w:val="00A94C12"/>
    <w:rsid w:val="00AB3207"/>
    <w:rsid w:val="00AD40CE"/>
    <w:rsid w:val="00AE3657"/>
    <w:rsid w:val="00B15367"/>
    <w:rsid w:val="00B26E63"/>
    <w:rsid w:val="00B46BF9"/>
    <w:rsid w:val="00B6357A"/>
    <w:rsid w:val="00B6394B"/>
    <w:rsid w:val="00B67B30"/>
    <w:rsid w:val="00B733A6"/>
    <w:rsid w:val="00BF294E"/>
    <w:rsid w:val="00BF4D3C"/>
    <w:rsid w:val="00C17266"/>
    <w:rsid w:val="00C5111E"/>
    <w:rsid w:val="00C65258"/>
    <w:rsid w:val="00C83F0D"/>
    <w:rsid w:val="00CF7075"/>
    <w:rsid w:val="00D258B3"/>
    <w:rsid w:val="00D34398"/>
    <w:rsid w:val="00D42D06"/>
    <w:rsid w:val="00D50606"/>
    <w:rsid w:val="00D50C10"/>
    <w:rsid w:val="00D53223"/>
    <w:rsid w:val="00D62E0D"/>
    <w:rsid w:val="00D76202"/>
    <w:rsid w:val="00D85071"/>
    <w:rsid w:val="00D87C3D"/>
    <w:rsid w:val="00DB079B"/>
    <w:rsid w:val="00E06A1C"/>
    <w:rsid w:val="00E435C1"/>
    <w:rsid w:val="00E44A26"/>
    <w:rsid w:val="00E453E3"/>
    <w:rsid w:val="00E56946"/>
    <w:rsid w:val="00E6562B"/>
    <w:rsid w:val="00E7129A"/>
    <w:rsid w:val="00EA37D7"/>
    <w:rsid w:val="00EA64A3"/>
    <w:rsid w:val="00EC392D"/>
    <w:rsid w:val="00EF1777"/>
    <w:rsid w:val="00EF5BD0"/>
    <w:rsid w:val="00F24237"/>
    <w:rsid w:val="00F44E9A"/>
    <w:rsid w:val="00F553B2"/>
    <w:rsid w:val="00FC12A6"/>
    <w:rsid w:val="00FC501E"/>
    <w:rsid w:val="00FD4D46"/>
    <w:rsid w:val="00FE09E4"/>
    <w:rsid w:val="00FE7997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>
      <v:textbox inset="5.85pt,.7pt,5.85pt,.7pt"/>
    </o:shapedefaults>
    <o:shapelayout v:ext="edit">
      <o:idmap v:ext="edit" data="1"/>
    </o:shapelayout>
  </w:shapeDefaults>
  <w:decimalSymbol w:val=","/>
  <w:listSeparator w:val=";"/>
  <w14:docId w14:val="463EC0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BEB"/>
    <w:pPr>
      <w:framePr w:hSpace="180" w:wrap="around" w:vAnchor="text" w:hAnchor="text" w:x="1051" w:y="925"/>
      <w:spacing w:after="0"/>
    </w:pPr>
    <w:rPr>
      <w:sz w:val="26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5D2BE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FE09E4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2664B0" w:themeColor="accent3"/>
      <w:szCs w:val="26"/>
    </w:rPr>
  </w:style>
  <w:style w:type="paragraph" w:styleId="3">
    <w:name w:val="heading 3"/>
    <w:basedOn w:val="2"/>
    <w:next w:val="a"/>
    <w:link w:val="30"/>
    <w:uiPriority w:val="9"/>
    <w:qFormat/>
    <w:rsid w:val="005D2BE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D50606"/>
    <w:rPr>
      <w:sz w:val="26"/>
    </w:rPr>
  </w:style>
  <w:style w:type="paragraph" w:styleId="a5">
    <w:name w:val="footer"/>
    <w:basedOn w:val="a"/>
    <w:link w:val="a6"/>
    <w:uiPriority w:val="99"/>
    <w:semiHidden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D50606"/>
    <w:rPr>
      <w:sz w:val="26"/>
    </w:rPr>
  </w:style>
  <w:style w:type="character" w:styleId="a7">
    <w:name w:val="Placeholder Text"/>
    <w:basedOn w:val="a0"/>
    <w:uiPriority w:val="99"/>
    <w:semiHidden/>
    <w:rsid w:val="00B733A6"/>
    <w:rPr>
      <w:color w:val="808080"/>
    </w:rPr>
  </w:style>
  <w:style w:type="table" w:styleId="a8">
    <w:name w:val="Table Grid"/>
    <w:basedOn w:val="a1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Salutation"/>
    <w:basedOn w:val="aa"/>
    <w:next w:val="a"/>
    <w:link w:val="ab"/>
    <w:uiPriority w:val="4"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ab">
    <w:name w:val="Приветствие Знак"/>
    <w:basedOn w:val="a0"/>
    <w:link w:val="a9"/>
    <w:uiPriority w:val="4"/>
    <w:rsid w:val="00D50606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aa">
    <w:name w:val="Normal Indent"/>
    <w:basedOn w:val="a"/>
    <w:uiPriority w:val="99"/>
    <w:semiHidden/>
    <w:unhideWhenUsed/>
    <w:rsid w:val="00253349"/>
    <w:pPr>
      <w:framePr w:wrap="around"/>
      <w:ind w:left="720"/>
    </w:pPr>
  </w:style>
  <w:style w:type="paragraph" w:styleId="ac">
    <w:name w:val="Balloon Text"/>
    <w:basedOn w:val="a"/>
    <w:link w:val="ad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20">
    <w:name w:val="Заголовок 2 Знак"/>
    <w:basedOn w:val="a0"/>
    <w:link w:val="2"/>
    <w:uiPriority w:val="9"/>
    <w:rsid w:val="00FE09E4"/>
    <w:rPr>
      <w:rFonts w:asciiTheme="majorHAnsi" w:eastAsiaTheme="majorEastAsia" w:hAnsiTheme="majorHAnsi" w:cstheme="majorBidi"/>
      <w:color w:val="2664B0" w:themeColor="accent3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28"/>
      <w:szCs w:val="2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2BEB"/>
    <w:rPr>
      <w:rFonts w:asciiTheme="majorHAnsi" w:eastAsiaTheme="majorEastAsia" w:hAnsiTheme="majorHAnsi" w:cstheme="majorBidi"/>
      <w:b/>
      <w:color w:val="292561" w:themeColor="text2"/>
      <w:sz w:val="32"/>
      <w:szCs w:val="32"/>
      <w:lang w:val="en-US"/>
    </w:rPr>
  </w:style>
  <w:style w:type="paragraph" w:styleId="ae">
    <w:name w:val="No Spacing"/>
    <w:basedOn w:val="a"/>
    <w:uiPriority w:val="1"/>
    <w:qFormat/>
    <w:rsid w:val="000A0934"/>
    <w:pPr>
      <w:framePr w:wrap="around" w:y="334"/>
    </w:pPr>
    <w:rPr>
      <w:sz w:val="24"/>
    </w:rPr>
  </w:style>
  <w:style w:type="paragraph" w:customStyle="1" w:styleId="af">
    <w:name w:val="Содержимое"/>
    <w:basedOn w:val="a"/>
    <w:link w:val="af0"/>
    <w:semiHidden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af0">
    <w:name w:val="Содержимое (знак)"/>
    <w:basedOn w:val="a0"/>
    <w:link w:val="af"/>
    <w:semiHidden/>
    <w:rsid w:val="00D50606"/>
    <w:rPr>
      <w:sz w:val="24"/>
      <w:szCs w:val="24"/>
    </w:rPr>
  </w:style>
  <w:style w:type="character" w:customStyle="1" w:styleId="qwen-markdown-text">
    <w:name w:val="qwen-markdown-text"/>
    <w:basedOn w:val="a0"/>
    <w:rsid w:val="00A857DA"/>
  </w:style>
  <w:style w:type="paragraph" w:styleId="af1">
    <w:name w:val="List Paragraph"/>
    <w:basedOn w:val="a"/>
    <w:uiPriority w:val="34"/>
    <w:semiHidden/>
    <w:qFormat/>
    <w:rsid w:val="00217513"/>
    <w:pPr>
      <w:framePr w:wrap="around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7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ilapa\OneDrive\Desktop\labs-prac\sppd\lab4\&#1089;&#1087;&#1080;&#1089;&#1086;&#1082;.mdb" TargetMode="External"/><Relationship Id="rId2" Type="http://schemas.openxmlformats.org/officeDocument/2006/relationships/mailMergeSource" Target="file:///C:\Users\ilapa\OneDrive\Desktop\labs-prac\sppd\lab4\&#1089;&#1087;&#1080;&#1089;&#1086;&#1082;.mdb" TargetMode="External"/><Relationship Id="rId1" Type="http://schemas.openxmlformats.org/officeDocument/2006/relationships/attachedTemplate" Target="file:///C:\Users\ilapa\AppData\Roaming\Microsoft\Templates\&#1044;&#1077;&#1083;&#1086;&#1074;&#1086;&#1077;%20&#1087;&#1080;&#1089;&#1100;&#1084;&#1086;%20(&#1089;%20&#1089;&#1080;&#1085;&#1077;&#1081;%20&#1088;&#1072;&#1084;&#1082;&#1086;&#1081;%20&#1080;%20&#1094;&#1074;&#1077;&#1090;&#1086;&#1074;&#1099;&#1084;%20&#1075;&#1088;&#1072;&#1076;&#1080;&#1077;&#1085;&#1090;&#1086;&#1084;).dotx" TargetMode="External"/><Relationship Id="rId4" Type="http://schemas.openxmlformats.org/officeDocument/2006/relationships/recipientData" Target="recipientData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4E63812C314C78B51F39B8448839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95D69F-9FEC-4DEB-A664-955575EECBFC}"/>
      </w:docPartPr>
      <w:docPartBody>
        <w:p w:rsidR="00CB1AB6" w:rsidRDefault="001D584C">
          <w:r w:rsidRPr="00A6455B">
            <w:rPr>
              <w:lang w:bidi="ru-RU"/>
            </w:rPr>
            <w:t>Название компании</w:t>
          </w:r>
        </w:p>
      </w:docPartBody>
    </w:docPart>
    <w:docPart>
      <w:docPartPr>
        <w:name w:val="D2AA14F0C72B412087D0D0BF47A38A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EDC28A-A8D0-4447-BC76-4248BC390FB5}"/>
      </w:docPartPr>
      <w:docPartBody>
        <w:p w:rsidR="00CB1AB6" w:rsidRDefault="001D584C">
          <w:pPr>
            <w:pStyle w:val="D2AA14F0C72B412087D0D0BF47A38A90"/>
          </w:pPr>
          <w:r w:rsidRPr="00A6455B">
            <w:rPr>
              <w:lang w:bidi="ru-RU"/>
            </w:rPr>
            <w:t>Город, область, почтовый индекс</w:t>
          </w:r>
        </w:p>
      </w:docPartBody>
    </w:docPart>
    <w:docPart>
      <w:docPartPr>
        <w:name w:val="0CFB68BE9C87468B81C3928A09DEFF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B300A0-A4DB-4A0D-8A8B-9FA1B0E3EBF5}"/>
      </w:docPartPr>
      <w:docPartBody>
        <w:p w:rsidR="00CB1AB6" w:rsidRDefault="001D584C">
          <w:pPr>
            <w:pStyle w:val="0CFB68BE9C87468B81C3928A09DEFFA7"/>
          </w:pPr>
          <w:r w:rsidRPr="00A6455B">
            <w:rPr>
              <w:lang w:bidi="ru-RU"/>
            </w:rPr>
            <w:t>Телефон:</w:t>
          </w:r>
        </w:p>
      </w:docPartBody>
    </w:docPart>
    <w:docPart>
      <w:docPartPr>
        <w:name w:val="A2C8075836AB4B96A8080E9F2F347E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5C693D-CDFE-4AB5-B334-1188940C0057}"/>
      </w:docPartPr>
      <w:docPartBody>
        <w:p w:rsidR="00CB1AB6" w:rsidRDefault="001D584C">
          <w:pPr>
            <w:pStyle w:val="A2C8075836AB4B96A8080E9F2F347E74"/>
          </w:pPr>
          <w:r w:rsidRPr="00A6455B">
            <w:rPr>
              <w:lang w:bidi="ru-RU"/>
            </w:rPr>
            <w:t>206-555-0125</w:t>
          </w:r>
        </w:p>
      </w:docPartBody>
    </w:docPart>
    <w:docPart>
      <w:docPartPr>
        <w:name w:val="C5465879421C4D01A8B35FB961035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4EECCE-A06F-49D8-B05D-2466810B5923}"/>
      </w:docPartPr>
      <w:docPartBody>
        <w:p w:rsidR="00CB1AB6" w:rsidRDefault="001D584C">
          <w:r w:rsidRPr="00A6455B">
            <w:rPr>
              <w:lang w:bidi="ru-RU"/>
            </w:rPr>
            <w:t>Имя получателя</w:t>
          </w:r>
        </w:p>
      </w:docPartBody>
    </w:docPart>
    <w:docPart>
      <w:docPartPr>
        <w:name w:val="B1AAE3560505445785D2F40F6D1CDD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1620FF-56FE-43AE-85B8-4D71B60DE99A}"/>
      </w:docPartPr>
      <w:docPartBody>
        <w:p w:rsidR="00CB1AB6" w:rsidRDefault="001D584C">
          <w:pPr>
            <w:pStyle w:val="57D08A491E3741C4A1C28210BBBE5FD9"/>
          </w:pPr>
          <w:r w:rsidRPr="00A6455B">
            <w:rPr>
              <w:lang w:bidi="ru-RU"/>
            </w:rPr>
            <w:t>Должность</w:t>
          </w:r>
        </w:p>
      </w:docPartBody>
    </w:docPart>
    <w:docPart>
      <w:docPartPr>
        <w:name w:val="8B1B06E9DA0C4E97972A7EAC9A217A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662871-AF0A-4966-82E1-123628F10467}"/>
      </w:docPartPr>
      <w:docPartBody>
        <w:p w:rsidR="00CB1AB6" w:rsidRDefault="001D584C">
          <w:r w:rsidRPr="00A6455B">
            <w:rPr>
              <w:lang w:bidi="ru-RU"/>
            </w:rPr>
            <w:t>Уважаемый получатель!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4C"/>
    <w:rsid w:val="001D584C"/>
    <w:rsid w:val="00831F07"/>
    <w:rsid w:val="00CB1AB6"/>
    <w:rsid w:val="00E9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qFormat/>
    <w:rsid w:val="001D584C"/>
    <w:pPr>
      <w:keepNext/>
      <w:keepLines/>
      <w:framePr w:hSpace="180" w:wrap="around" w:vAnchor="text" w:hAnchor="text" w:x="1051" w:y="925"/>
      <w:spacing w:before="40" w:after="0"/>
      <w:outlineLvl w:val="1"/>
    </w:pPr>
    <w:rPr>
      <w:rFonts w:asciiTheme="majorHAnsi" w:eastAsiaTheme="majorEastAsia" w:hAnsiTheme="majorHAnsi" w:cstheme="majorBidi"/>
      <w:color w:val="A5A5A5" w:themeColor="accent3"/>
      <w:sz w:val="26"/>
      <w:szCs w:val="2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D584C"/>
    <w:rPr>
      <w:rFonts w:asciiTheme="majorHAnsi" w:eastAsiaTheme="majorEastAsia" w:hAnsiTheme="majorHAnsi" w:cstheme="majorBidi"/>
      <w:color w:val="A5A5A5" w:themeColor="accent3"/>
      <w:sz w:val="26"/>
      <w:szCs w:val="26"/>
      <w:lang w:val="en-US" w:eastAsia="en-US"/>
    </w:rPr>
  </w:style>
  <w:style w:type="paragraph" w:customStyle="1" w:styleId="D2AA14F0C72B412087D0D0BF47A38A90">
    <w:name w:val="D2AA14F0C72B412087D0D0BF47A38A90"/>
  </w:style>
  <w:style w:type="paragraph" w:customStyle="1" w:styleId="0CFB68BE9C87468B81C3928A09DEFFA7">
    <w:name w:val="0CFB68BE9C87468B81C3928A09DEFFA7"/>
  </w:style>
  <w:style w:type="paragraph" w:customStyle="1" w:styleId="A2C8075836AB4B96A8080E9F2F347E74">
    <w:name w:val="A2C8075836AB4B96A8080E9F2F347E74"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57D08A491E3741C4A1C28210BBBE5FD9">
    <w:name w:val="57D08A491E3741C4A1C28210BBBE5FD9"/>
    <w:rsid w:val="001D58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191D2A-922E-4279-A2E5-45166CD8463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9F6202-90C0-4089-BB2E-7BC72A9C86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B6725A-0304-4F2D-B7EE-7007DFCA61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B93486A-40C8-47E7-9C7A-840A33138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Деловое письмо (с синей рамкой и цветовым градиентом).dotx</Template>
  <TotalTime>0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2026-10-21T05:52:00Z</dcterms:created>
  <dcterms:modified xsi:type="dcterms:W3CDTF">2026-10-21T05:53:00Z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