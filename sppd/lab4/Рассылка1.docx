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2698"/>
        <w:gridCol w:w="3114"/>
        <w:gridCol w:w="4448"/>
      </w:tblGrid>
      <w:tr w:rsidR="000A0934" w:rsidRPr="00A857DA" w14:paraId="0A22D5AF" w14:textId="77777777" w:rsidTr="00A6455B">
        <w:trPr>
          <w:trHeight w:val="2016"/>
        </w:trPr>
        <w:tc>
          <w:tcPr>
            <w:tcW w:w="2698" w:type="dxa"/>
            <w:vAlign w:val="bottom"/>
          </w:tcPr>
          <w:p w14:paraId="6FE55899" w14:textId="7C6556C7" w:rsidR="000A0934" w:rsidRPr="00A6455B" w:rsidRDefault="00B829A6" w:rsidP="00A857DA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04503497"/>
                <w:placeholder>
                  <w:docPart w:val="EE4E63812C314C78B51F39B844883940"/>
                </w:placeholder>
                <w15:appearance w15:val="hidden"/>
              </w:sdtPr>
              <w:sdtEndPr/>
              <w:sdtContent>
                <w:r w:rsidR="00A857DA"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4C84CD48" w14:textId="58893C02" w:rsidR="000A0934" w:rsidRPr="00A6455B" w:rsidRDefault="00B829A6" w:rsidP="00D50606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471397780"/>
                <w:placeholder>
                  <w:docPart w:val="D2AA14F0C72B412087D0D0BF47A38A90"/>
                </w:placeholder>
                <w15:appearance w15:val="hidden"/>
              </w:sdtPr>
              <w:sdtEndPr/>
              <w:sdtContent>
                <w:r w:rsidR="00A857DA"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3114" w:type="dxa"/>
            <w:vAlign w:val="bottom"/>
          </w:tcPr>
          <w:p w14:paraId="1DC42BFC" w14:textId="77777777" w:rsidR="000A0934" w:rsidRPr="00A6455B" w:rsidRDefault="000A0934" w:rsidP="000A0934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09D81A72" w14:textId="209C2287" w:rsidR="00D50606" w:rsidRPr="00A6455B" w:rsidRDefault="00B829A6" w:rsidP="00D50606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313789399"/>
                <w:placeholder>
                  <w:docPart w:val="0CFB68BE9C87468B81C3928A09DEFFA7"/>
                </w:placeholder>
                <w:showingPlcHdr/>
                <w15:appearance w15:val="hidden"/>
              </w:sdtPr>
              <w:sdtEndPr/>
              <w:sdtContent>
                <w:r w:rsidR="00D50606" w:rsidRPr="00A6455B">
                  <w:rPr>
                    <w:lang w:val="ru-RU" w:bidi="ru-RU"/>
                  </w:rPr>
                  <w:t>Телефон:</w:t>
                </w:r>
              </w:sdtContent>
            </w:sdt>
            <w:r w:rsidR="000A0934"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630239779"/>
                <w:placeholder>
                  <w:docPart w:val="A2C8075836AB4B96A8080E9F2F347E74"/>
                </w:placeholder>
                <w15:appearance w15:val="hidden"/>
              </w:sdtPr>
              <w:sdtEndPr/>
              <w:sdtContent>
                <w:r w:rsidR="00A857DA"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="000A0934" w:rsidRPr="00A6455B">
              <w:rPr>
                <w:lang w:val="ru-RU" w:bidi="ru-RU"/>
              </w:rPr>
              <w:t xml:space="preserve"> </w:t>
            </w:r>
          </w:p>
          <w:p w14:paraId="427B4E39" w14:textId="12791E37" w:rsidR="000A0934" w:rsidRPr="00A6455B" w:rsidRDefault="00A857DA" w:rsidP="00D50606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  <w:tc>
          <w:tcPr>
            <w:tcW w:w="4448" w:type="dxa"/>
          </w:tcPr>
          <w:p w14:paraId="0F74AD23" w14:textId="35F038AB" w:rsidR="000A0934" w:rsidRPr="00A6455B" w:rsidRDefault="000A0934" w:rsidP="000A0934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  <w:tr w:rsidR="00A857DA" w:rsidRPr="00A857DA" w14:paraId="224275A9" w14:textId="77777777" w:rsidTr="00A6455B">
        <w:trPr>
          <w:trHeight w:val="2016"/>
        </w:trPr>
        <w:tc>
          <w:tcPr>
            <w:tcW w:w="2698" w:type="dxa"/>
            <w:vAlign w:val="bottom"/>
          </w:tcPr>
          <w:p w14:paraId="34ADAEAD" w14:textId="77777777" w:rsidR="00A857DA" w:rsidRPr="00A857DA" w:rsidRDefault="00A857DA" w:rsidP="00D50606">
            <w:pPr>
              <w:pStyle w:val="3"/>
              <w:framePr w:hSpace="0" w:wrap="auto" w:vAnchor="margin" w:xAlign="left" w:yAlign="inline"/>
            </w:pPr>
          </w:p>
        </w:tc>
        <w:tc>
          <w:tcPr>
            <w:tcW w:w="3114" w:type="dxa"/>
            <w:vAlign w:val="bottom"/>
          </w:tcPr>
          <w:p w14:paraId="06130322" w14:textId="77777777" w:rsidR="00A857DA" w:rsidRPr="00A6455B" w:rsidRDefault="00A857DA" w:rsidP="000A0934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226BF27D" w14:textId="77777777" w:rsidR="00A857DA" w:rsidRPr="00A6455B" w:rsidRDefault="00A857DA" w:rsidP="000A0934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F6598" w:rsidRPr="00B829A6" w14:paraId="5D6B15DB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756C565D" w14:textId="0921028A" w:rsidR="00D50606" w:rsidRPr="00A6455B" w:rsidRDefault="00B829A6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83975278"/>
                <w:placeholder>
                  <w:docPart w:val="C5465879421C4D01A8B35FB96103545B"/>
                </w:placeholder>
                <w15:appearance w15:val="hidden"/>
              </w:sdtPr>
              <w:sdtEndPr/>
              <w:sdtContent>
                <w:r w:rsidR="00217513">
                  <w:rPr>
                    <w:noProof/>
                    <w:lang w:val="ru-RU"/>
                  </w:rPr>
                  <w:t>Клиент</w:t>
                </w:r>
                <w:r w:rsidR="0025377C">
                  <w:rPr>
                    <w:noProof/>
                    <w:lang w:val="ru-RU"/>
                  </w:rPr>
                  <w:t xml:space="preserve"> компании</w:t>
                </w:r>
                <w:r w:rsidR="00217513">
                  <w:rPr>
                    <w:lang w:val="ru-RU"/>
                  </w:rPr>
                  <w:t xml:space="preserve"> 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583A2C0A" w14:textId="00C38ECB" w:rsidR="00292D42" w:rsidRPr="00292D42" w:rsidRDefault="00B829A6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362208107"/>
                <w:placeholder>
                  <w:docPart w:val="B1AAE3560505445785D2F40F6D1CDD7E"/>
                </w:placeholder>
                <w15:appearance w15:val="hidden"/>
              </w:sdtPr>
              <w:sdtEndPr/>
              <w:sdtContent>
                <w:r w:rsidR="00A22932">
                  <w:rPr>
                    <w:noProof/>
                    <w:lang w:val="ru-RU"/>
                  </w:rPr>
                  <w:fldChar w:fldCharType="begin"/>
                </w:r>
                <w:r w:rsidR="00A22932">
                  <w:rPr>
                    <w:noProof/>
                    <w:lang w:val="ru-RU"/>
                  </w:rPr>
                  <w:instrText xml:space="preserve"> MERGEFIELD ФИО </w:instrText>
                </w:r>
                <w:r w:rsidR="00A22932">
                  <w:rPr>
                    <w:noProof/>
                    <w:lang w:val="ru-RU"/>
                  </w:rPr>
                  <w:fldChar w:fldCharType="separate"/>
                </w:r>
                <w:r w:rsidRPr="00F47773">
                  <w:rPr>
                    <w:noProof/>
                    <w:lang w:val="ru-RU"/>
                  </w:rPr>
                  <w:t>Морозова Виктория Андреевна</w:t>
                </w:r>
                <w:r w:rsidR="00A22932">
                  <w:rPr>
                    <w:noProof/>
                    <w:lang w:val="ru-RU"/>
                  </w:rPr>
                  <w:fldChar w:fldCharType="end"/>
                </w:r>
              </w:sdtContent>
            </w:sdt>
          </w:p>
        </w:tc>
        <w:tc>
          <w:tcPr>
            <w:tcW w:w="6251" w:type="dxa"/>
          </w:tcPr>
          <w:p w14:paraId="5F4B0E29" w14:textId="229DD143" w:rsidR="00D50606" w:rsidRPr="00A6455B" w:rsidRDefault="00D50606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F6598" w:rsidRPr="00B829A6" w14:paraId="236E56EE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70326007" w14:textId="77777777" w:rsidR="00D50606" w:rsidRPr="00A6455B" w:rsidRDefault="00D50606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579AD4D8" w14:textId="5CD4CCFD" w:rsidR="00D50606" w:rsidRPr="00217513" w:rsidRDefault="00217513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69E43650" w14:textId="575BDB78" w:rsidR="007F6598" w:rsidRPr="00A6455B" w:rsidRDefault="00B829A6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2117006838"/>
                <w:placeholder>
                  <w:docPart w:val="8B1B06E9DA0C4E97972A7EAC9A217AA6"/>
                </w:placeholder>
                <w15:appearance w15:val="hidden"/>
              </w:sdtPr>
              <w:sdtEndPr/>
              <w:sdtContent>
                <w:r w:rsidR="00217513"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fldChar w:fldCharType="begin"/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instrText xml:space="preserve"> MERGEFIELD мж </w:instrText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fldChar w:fldCharType="separate"/>
                </w:r>
                <w:r w:rsidRPr="00F47773">
                  <w:rPr>
                    <w:b/>
                    <w:bCs/>
                    <w:noProof/>
                    <w:lang w:val="ru-RU"/>
                  </w:rPr>
                  <w:t>ая</w:t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fldChar w:fldCharType="end"/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begin"/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instrText xml:space="preserve"> MERGEFIELD ФИО </w:instrTex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separate"/>
                </w:r>
                <w:r w:rsidRPr="00F47773">
                  <w:rPr>
                    <w:b/>
                    <w:bCs/>
                    <w:noProof/>
                    <w:lang w:val="ru-RU"/>
                  </w:rPr>
                  <w:t>Морозова Виктория Андреевна</w: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end"/>
                </w:r>
                <w:r w:rsidR="00217513"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73047EB7" w14:textId="77777777" w:rsidR="00D50606" w:rsidRPr="00A6455B" w:rsidRDefault="00D50606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4E41A829" w14:textId="16235337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 w:rsidR="00A22932">
              <w:rPr>
                <w:rStyle w:val="qwen-markdown-text"/>
                <w:lang w:val="ru-RU"/>
              </w:rPr>
              <w:t xml:space="preserve"> </w:t>
            </w:r>
            <w:r w:rsidR="00A22932">
              <w:rPr>
                <w:rStyle w:val="qwen-markdown-text"/>
                <w:lang w:val="ru-RU"/>
              </w:rPr>
              <w:fldChar w:fldCharType="begin"/>
            </w:r>
            <w:r w:rsidR="00A22932">
              <w:rPr>
                <w:rStyle w:val="qwen-markdown-text"/>
                <w:lang w:val="ru-RU"/>
              </w:rPr>
              <w:instrText xml:space="preserve"> MERGEFIELD Адрес </w:instrText>
            </w:r>
            <w:r w:rsidR="00A22932">
              <w:rPr>
                <w:rStyle w:val="qwen-markdown-text"/>
                <w:lang w:val="ru-RU"/>
              </w:rPr>
              <w:fldChar w:fldCharType="separate"/>
            </w:r>
            <w:r w:rsidR="00B829A6" w:rsidRPr="00F47773">
              <w:rPr>
                <w:noProof/>
                <w:lang w:val="ru-RU"/>
              </w:rPr>
              <w:t>ул. Карла Маркса, 22, Ульяновск</w:t>
            </w:r>
            <w:r w:rsidR="00A22932">
              <w:rPr>
                <w:rStyle w:val="qwen-markdown-text"/>
                <w:lang w:val="ru-RU"/>
              </w:rPr>
              <w:fldChar w:fldCharType="end"/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F232F50" w14:textId="37915784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53DAD3CC" w14:textId="6EA9B64A" w:rsidR="00217513" w:rsidRPr="00217513" w:rsidRDefault="00217513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Номер_заказ_наряда </w:instrText>
            </w:r>
            <w:r w:rsidR="00A22932">
              <w:rPr>
                <w:lang w:val="ru-RU" w:bidi="ru-RU"/>
              </w:rPr>
              <w:fldChar w:fldCharType="separate"/>
            </w:r>
            <w:r w:rsidR="00B829A6" w:rsidRPr="00F47773">
              <w:rPr>
                <w:noProof/>
                <w:lang w:val="ru-RU" w:bidi="ru-RU"/>
              </w:rPr>
              <w:t>1012</w:t>
            </w:r>
            <w:r w:rsidR="00A22932">
              <w:rPr>
                <w:lang w:val="ru-RU" w:bidi="ru-RU"/>
              </w:rPr>
              <w:fldChar w:fldCharType="end"/>
            </w:r>
          </w:p>
          <w:p w14:paraId="233F1180" w14:textId="4BE71017" w:rsidR="00A22932" w:rsidRDefault="00217513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Марка_авто </w:instrText>
            </w:r>
            <w:r w:rsidR="00A22932">
              <w:rPr>
                <w:lang w:val="ru-RU" w:bidi="ru-RU"/>
              </w:rPr>
              <w:fldChar w:fldCharType="separate"/>
            </w:r>
            <w:r w:rsidR="00B829A6" w:rsidRPr="00F47773">
              <w:rPr>
                <w:noProof/>
                <w:lang w:val="ru-RU" w:bidi="ru-RU"/>
              </w:rPr>
              <w:t>2008</w:t>
            </w:r>
            <w:r w:rsidR="00A22932">
              <w:rPr>
                <w:lang w:val="ru-RU" w:bidi="ru-RU"/>
              </w:rPr>
              <w:fldChar w:fldCharType="end"/>
            </w:r>
          </w:p>
          <w:p w14:paraId="50A4D94C" w14:textId="2AD0B1BB" w:rsidR="00217513" w:rsidRPr="00A22932" w:rsidRDefault="00217513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0BDE2CC2" w14:textId="425FE96D" w:rsid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Стоимость_работ </w:instrText>
            </w:r>
            <w:r w:rsidR="00A22932">
              <w:rPr>
                <w:lang w:val="ru-RU" w:bidi="ru-RU"/>
              </w:rPr>
              <w:fldChar w:fldCharType="separate"/>
            </w:r>
            <w:r w:rsidR="00B829A6" w:rsidRPr="00F47773">
              <w:rPr>
                <w:noProof/>
                <w:lang w:val="ru-RU" w:bidi="ru-RU"/>
              </w:rPr>
              <w:t>10200</w:t>
            </w:r>
            <w:r w:rsidR="00A22932">
              <w:rPr>
                <w:lang w:val="ru-RU" w:bidi="ru-RU"/>
              </w:rPr>
              <w:fldChar w:fldCharType="end"/>
            </w:r>
            <w:r w:rsidR="00A22932"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385840E2" w14:textId="2F2FE61A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Бонусные_баллы </w:instrText>
            </w:r>
            <w:r w:rsidR="00A22932">
              <w:rPr>
                <w:lang w:val="ru-RU" w:bidi="ru-RU"/>
              </w:rPr>
              <w:fldChar w:fldCharType="separate"/>
            </w:r>
            <w:r w:rsidR="00B829A6" w:rsidRPr="00F47773">
              <w:rPr>
                <w:noProof/>
                <w:lang w:val="ru-RU" w:bidi="ru-RU"/>
              </w:rPr>
              <w:t>200</w:t>
            </w:r>
            <w:r w:rsidR="00A22932">
              <w:rPr>
                <w:lang w:val="ru-RU" w:bidi="ru-RU"/>
              </w:rPr>
              <w:fldChar w:fldCharType="end"/>
            </w:r>
            <w:r w:rsidR="00A22932"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46EB9099" w14:textId="60A08710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3EA03718" w14:textId="29CB83FE" w:rsidR="007F6598" w:rsidRPr="00217513" w:rsidRDefault="00217513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5B09BFAD" w14:textId="63C0E62D" w:rsidR="00121187" w:rsidRPr="00A6455B" w:rsidRDefault="000A0934" w:rsidP="000E7E1B">
      <w:pPr>
        <w:framePr w:hSpace="0" w:wrap="auto" w:vAnchor="margin" w:xAlign="left" w:yAlign="inline"/>
        <w:rPr>
          <w:lang w:val="ru-RU"/>
        </w:rPr>
      </w:pPr>
      <w:r w:rsidRPr="00A6455B">
        <w:rPr>
          <w:noProof/>
          <w:lang w:val="ru-RU" w:bidi="ru-RU"/>
        </w:rPr>
        <mc:AlternateContent>
          <mc:Choice Requires="wpg">
            <w:drawing>
              <wp:anchor distT="0" distB="0" distL="114300" distR="114300" simplePos="0" relativeHeight="251661311" behindDoc="1" locked="1" layoutInCell="1" allowOverlap="1" wp14:anchorId="0B323803" wp14:editId="209B78A6">
                <wp:simplePos x="0" y="0"/>
                <wp:positionH relativeFrom="column">
                  <wp:posOffset>0</wp:posOffset>
                </wp:positionH>
                <wp:positionV relativeFrom="paragraph">
                  <wp:posOffset>-274320</wp:posOffset>
                </wp:positionV>
                <wp:extent cx="7562088" cy="10671048"/>
                <wp:effectExtent l="114300" t="19050" r="58420" b="73660"/>
                <wp:wrapNone/>
                <wp:docPr id="2" name="Группа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088" cy="10671048"/>
                          <a:chOff x="0" y="0"/>
                          <a:chExt cx="7560310" cy="10673080"/>
                        </a:xfrm>
                      </wpg:grpSpPr>
                      <pic:pic xmlns:pic="http://schemas.openxmlformats.org/drawingml/2006/picture">
                        <pic:nvPicPr>
                          <pic:cNvPr id="1" name="Графический объект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10184130"/>
                            <a:ext cx="6173470" cy="488950"/>
                          </a:xfrm>
                          <a:prstGeom prst="rect">
                            <a:avLst/>
                          </a:prstGeom>
                          <a:effectLst>
                            <a:outerShdw blurRad="101600" dist="38100" dir="13500000" algn="b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7" name="Графический объект 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10" cy="142811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27DE" id="Группа 2" o:spid="_x0000_s1026" alt="&quot;&quot;" style="position:absolute;margin-left:0;margin-top:-21.6pt;width:595.45pt;height:840.25pt;z-index:-251655169;mso-width-relative:margin;mso-height-relative:margin" coordsize="75603,106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Графический объект 1" o:spid="_x0000_s1027" type="#_x0000_t75" alt="&quot;&quot;" style="position:absolute;left:114;top:101841;width:61735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">
                  <v:imagedata r:id="rId14" o:title=""/>
                  <v:shadow on="t" color="black" opacity="26214f" origin=".5,.5" offset="-.74836mm,-.74836mm"/>
                </v:shape>
                <v:shape id="Графический объект 9" o:spid="_x0000_s1028" type="#_x0000_t75" alt="&quot;&quot;" style="position:absolute;width:75603;height:1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">
                  <v:imagedata r:id="rId15" o:title=""/>
                  <v:shadow on="t" color="black" opacity="26214f" origin=",-.5" offset="0,3pt"/>
                </v:shape>
                <w10:anchorlock/>
              </v:group>
            </w:pict>
          </mc:Fallback>
        </mc:AlternateContent>
      </w:r>
      <w:r w:rsidR="000E7E1B" w:rsidRPr="00A6455B">
        <w:rPr>
          <w:noProof/>
          <w:lang w:val="ru-RU" w:bidi="ru-RU"/>
        </w:rPr>
        <w:t xml:space="preserve">   </w:t>
      </w:r>
    </w:p>
    <w:sectPr w:rsidR="00121187" w:rsidRPr="00A6455B" w:rsidSect="00A6455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7" w:h="16839" w:code="9"/>
      <w:pgMar w:top="432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4D781" w14:textId="77777777" w:rsidR="00566A31" w:rsidRDefault="00566A31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14:paraId="5DB64194" w14:textId="77777777" w:rsidR="00566A31" w:rsidRDefault="00566A31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F273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F4A6B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81778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03C91" w14:textId="77777777" w:rsidR="00566A31" w:rsidRDefault="00566A31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14:paraId="0D0E3C6B" w14:textId="77777777" w:rsidR="00566A31" w:rsidRDefault="00566A31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42291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A4692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AEA6D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67E58"/>
    <w:multiLevelType w:val="hybridMultilevel"/>
    <w:tmpl w:val="79042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1542633217"/>
  </wne:recipientData>
  <wne:recipientData>
    <wne:active wne:val="1"/>
    <wne:hash wne:val="-867553485"/>
  </wne:recipientData>
  <wne:recipientData>
    <wne:active wne:val="1"/>
    <wne:hash wne:val="2102079045"/>
  </wne:recipientData>
  <wne:recipientData>
    <wne:active wne:val="1"/>
    <wne:hash wne:val="-1318108775"/>
  </wne:recipientData>
  <wne:recipientData>
    <wne:active wne:val="1"/>
    <wne:hash wne:val="-911538763"/>
  </wne:recipientData>
  <wne:recipientData>
    <wne:active wne:val="1"/>
    <wne:hash wne:val="1057102458"/>
  </wne:recipientData>
  <wne:recipientData>
    <wne:active wne:val="1"/>
    <wne:hash wne:val="691010380"/>
  </wne:recipientData>
  <wne:recipientData>
    <wne:active wne:val="1"/>
    <wne:hash wne:val="-929513344"/>
  </wne:recipientData>
  <wne:recipientData>
    <wne:active wne:val="1"/>
    <wne:hash wne:val="1818855135"/>
  </wne:recipientData>
  <wne:recipientData>
    <wne:active wne:val="1"/>
    <wne:hash wne:val="-335196440"/>
  </wne:recipientData>
  <wne:recipientData>
    <wne:active wne:val="1"/>
    <wne:hash wne:val="1839868341"/>
  </wne:recipientData>
  <wne:recipientData>
    <wne:active wne:val="1"/>
    <wne:hash wne:val="868554199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mailMerge>
    <w:mainDocumentType w:val="formLetters"/>
    <w:linkToQuery/>
    <w:dataType w:val="native"/>
    <w:connectString w:val="Provider=Microsoft.ACE.OLEDB.12.0;User ID=Admin;Data Source=C:\Users\ilapa\OneDrive\Desktop\labs-prac\sppd\lab4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ФИО` DESC "/>
    <w:dataSource r:id="rId2"/>
    <w:viewMergedData/>
    <w:odso>
      <w:udl w:val="Provider=Microsoft.ACE.OLEDB.12.0;User ID=Admin;Data Source=C:\Users\ilapa\OneDrive\Desktop\labs-prac\sppd\lab4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3"/>
      <w:colDelim w:val="9"/>
      <w:type w:val="addressBook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Адрес"/>
        <w:mappedName w:val="Адрес 1"/>
        <w:column w:val="1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4"/>
    </w:odso>
  </w:mailMerge>
  <w:defaultTabStop w:val="720"/>
  <w:hyphenationZone w:val="425"/>
  <w:characterSpacingControl w:val="doNotCompress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31"/>
    <w:rsid w:val="00004749"/>
    <w:rsid w:val="00026DB1"/>
    <w:rsid w:val="00077CE5"/>
    <w:rsid w:val="00097C6A"/>
    <w:rsid w:val="000A0934"/>
    <w:rsid w:val="000B507B"/>
    <w:rsid w:val="000E66AE"/>
    <w:rsid w:val="000E7E1B"/>
    <w:rsid w:val="00121187"/>
    <w:rsid w:val="001434DE"/>
    <w:rsid w:val="00145DE2"/>
    <w:rsid w:val="001535F3"/>
    <w:rsid w:val="001564AA"/>
    <w:rsid w:val="00166A3B"/>
    <w:rsid w:val="00172642"/>
    <w:rsid w:val="001E10B7"/>
    <w:rsid w:val="001E793D"/>
    <w:rsid w:val="001F2012"/>
    <w:rsid w:val="002113B6"/>
    <w:rsid w:val="00217513"/>
    <w:rsid w:val="00231C9E"/>
    <w:rsid w:val="00253349"/>
    <w:rsid w:val="0025377C"/>
    <w:rsid w:val="002575CE"/>
    <w:rsid w:val="002679F5"/>
    <w:rsid w:val="00291927"/>
    <w:rsid w:val="00292D42"/>
    <w:rsid w:val="002B565A"/>
    <w:rsid w:val="002C064F"/>
    <w:rsid w:val="002E56BB"/>
    <w:rsid w:val="002E5BC7"/>
    <w:rsid w:val="002E635C"/>
    <w:rsid w:val="0032363F"/>
    <w:rsid w:val="003476AA"/>
    <w:rsid w:val="00366850"/>
    <w:rsid w:val="00382592"/>
    <w:rsid w:val="00393BFB"/>
    <w:rsid w:val="003A5D82"/>
    <w:rsid w:val="003B1299"/>
    <w:rsid w:val="003C7C80"/>
    <w:rsid w:val="00423824"/>
    <w:rsid w:val="00424685"/>
    <w:rsid w:val="00426104"/>
    <w:rsid w:val="00433DA7"/>
    <w:rsid w:val="00463797"/>
    <w:rsid w:val="004B77A0"/>
    <w:rsid w:val="004D1DC0"/>
    <w:rsid w:val="004E2E6C"/>
    <w:rsid w:val="005545BE"/>
    <w:rsid w:val="00566A31"/>
    <w:rsid w:val="005A7F8D"/>
    <w:rsid w:val="005B157A"/>
    <w:rsid w:val="005D2BEB"/>
    <w:rsid w:val="005E036A"/>
    <w:rsid w:val="005E383E"/>
    <w:rsid w:val="0063431F"/>
    <w:rsid w:val="006669FF"/>
    <w:rsid w:val="00684318"/>
    <w:rsid w:val="006855AC"/>
    <w:rsid w:val="0069576C"/>
    <w:rsid w:val="006A746E"/>
    <w:rsid w:val="006B2063"/>
    <w:rsid w:val="0074776E"/>
    <w:rsid w:val="00755E58"/>
    <w:rsid w:val="007604B3"/>
    <w:rsid w:val="00773DAF"/>
    <w:rsid w:val="007B344B"/>
    <w:rsid w:val="007E07AB"/>
    <w:rsid w:val="007F44C2"/>
    <w:rsid w:val="007F6598"/>
    <w:rsid w:val="00872F8D"/>
    <w:rsid w:val="00895153"/>
    <w:rsid w:val="008C1C5A"/>
    <w:rsid w:val="008D738B"/>
    <w:rsid w:val="008E0B48"/>
    <w:rsid w:val="00913A62"/>
    <w:rsid w:val="0092171B"/>
    <w:rsid w:val="00963B73"/>
    <w:rsid w:val="00991F84"/>
    <w:rsid w:val="00996CDE"/>
    <w:rsid w:val="009B7712"/>
    <w:rsid w:val="009D0504"/>
    <w:rsid w:val="009F1293"/>
    <w:rsid w:val="00A22932"/>
    <w:rsid w:val="00A25F60"/>
    <w:rsid w:val="00A3358E"/>
    <w:rsid w:val="00A45211"/>
    <w:rsid w:val="00A45F68"/>
    <w:rsid w:val="00A54276"/>
    <w:rsid w:val="00A6455B"/>
    <w:rsid w:val="00A857DA"/>
    <w:rsid w:val="00A902AC"/>
    <w:rsid w:val="00A94C12"/>
    <w:rsid w:val="00AB3207"/>
    <w:rsid w:val="00AD40CE"/>
    <w:rsid w:val="00AE3657"/>
    <w:rsid w:val="00B15367"/>
    <w:rsid w:val="00B26E63"/>
    <w:rsid w:val="00B46BF9"/>
    <w:rsid w:val="00B6357A"/>
    <w:rsid w:val="00B6394B"/>
    <w:rsid w:val="00B67B30"/>
    <w:rsid w:val="00B733A6"/>
    <w:rsid w:val="00B829A6"/>
    <w:rsid w:val="00BF4D3C"/>
    <w:rsid w:val="00C17266"/>
    <w:rsid w:val="00C5111E"/>
    <w:rsid w:val="00C65258"/>
    <w:rsid w:val="00C83F0D"/>
    <w:rsid w:val="00CF7075"/>
    <w:rsid w:val="00D258B3"/>
    <w:rsid w:val="00D34398"/>
    <w:rsid w:val="00D42D06"/>
    <w:rsid w:val="00D50606"/>
    <w:rsid w:val="00D50C10"/>
    <w:rsid w:val="00D53223"/>
    <w:rsid w:val="00D62E0D"/>
    <w:rsid w:val="00D76202"/>
    <w:rsid w:val="00D85071"/>
    <w:rsid w:val="00D87C3D"/>
    <w:rsid w:val="00DB079B"/>
    <w:rsid w:val="00E06A1C"/>
    <w:rsid w:val="00E435C1"/>
    <w:rsid w:val="00E44A26"/>
    <w:rsid w:val="00E453E3"/>
    <w:rsid w:val="00E56946"/>
    <w:rsid w:val="00E6562B"/>
    <w:rsid w:val="00E7129A"/>
    <w:rsid w:val="00EA37D7"/>
    <w:rsid w:val="00EA64A3"/>
    <w:rsid w:val="00EC392D"/>
    <w:rsid w:val="00EF1777"/>
    <w:rsid w:val="00EF5BD0"/>
    <w:rsid w:val="00F24237"/>
    <w:rsid w:val="00F44E9A"/>
    <w:rsid w:val="00F553B2"/>
    <w:rsid w:val="00FC12A6"/>
    <w:rsid w:val="00FC501E"/>
    <w:rsid w:val="00FD4D46"/>
    <w:rsid w:val="00FE09E4"/>
    <w:rsid w:val="00FE7997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,"/>
  <w:listSeparator w:val=";"/>
  <w14:docId w14:val="463EC0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BEB"/>
    <w:pPr>
      <w:framePr w:hSpace="180" w:wrap="around" w:vAnchor="text" w:hAnchor="text" w:x="1051" w:y="925"/>
      <w:spacing w:after="0"/>
    </w:pPr>
    <w:rPr>
      <w:sz w:val="26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D2BE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FE09E4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2664B0" w:themeColor="accent3"/>
      <w:szCs w:val="26"/>
    </w:rPr>
  </w:style>
  <w:style w:type="paragraph" w:styleId="3">
    <w:name w:val="heading 3"/>
    <w:basedOn w:val="2"/>
    <w:next w:val="a"/>
    <w:link w:val="30"/>
    <w:uiPriority w:val="9"/>
    <w:qFormat/>
    <w:rsid w:val="005D2BE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50606"/>
    <w:rPr>
      <w:sz w:val="26"/>
    </w:rPr>
  </w:style>
  <w:style w:type="paragraph" w:styleId="a5">
    <w:name w:val="footer"/>
    <w:basedOn w:val="a"/>
    <w:link w:val="a6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D50606"/>
    <w:rPr>
      <w:sz w:val="26"/>
    </w:rPr>
  </w:style>
  <w:style w:type="character" w:styleId="a7">
    <w:name w:val="Placeholder Text"/>
    <w:basedOn w:val="a0"/>
    <w:uiPriority w:val="99"/>
    <w:semiHidden/>
    <w:rsid w:val="00B733A6"/>
    <w:rPr>
      <w:color w:val="808080"/>
    </w:rPr>
  </w:style>
  <w:style w:type="table" w:styleId="a8">
    <w:name w:val="Table Grid"/>
    <w:basedOn w:val="a1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alutation"/>
    <w:basedOn w:val="aa"/>
    <w:next w:val="a"/>
    <w:link w:val="ab"/>
    <w:uiPriority w:val="4"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ab">
    <w:name w:val="Приветствие Знак"/>
    <w:basedOn w:val="a0"/>
    <w:link w:val="a9"/>
    <w:uiPriority w:val="4"/>
    <w:rsid w:val="00D50606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aa">
    <w:name w:val="Normal Indent"/>
    <w:basedOn w:val="a"/>
    <w:uiPriority w:val="99"/>
    <w:semiHidden/>
    <w:unhideWhenUsed/>
    <w:rsid w:val="00253349"/>
    <w:pPr>
      <w:framePr w:wrap="around"/>
      <w:ind w:left="720"/>
    </w:pPr>
  </w:style>
  <w:style w:type="paragraph" w:styleId="ac">
    <w:name w:val="Balloon Text"/>
    <w:basedOn w:val="a"/>
    <w:link w:val="ad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20">
    <w:name w:val="Заголовок 2 Знак"/>
    <w:basedOn w:val="a0"/>
    <w:link w:val="2"/>
    <w:uiPriority w:val="9"/>
    <w:rsid w:val="00FE09E4"/>
    <w:rPr>
      <w:rFonts w:asciiTheme="majorHAnsi" w:eastAsiaTheme="majorEastAsia" w:hAnsiTheme="majorHAnsi" w:cstheme="majorBidi"/>
      <w:color w:val="2664B0" w:themeColor="accent3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28"/>
      <w:szCs w:val="2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32"/>
      <w:szCs w:val="32"/>
      <w:lang w:val="en-US"/>
    </w:rPr>
  </w:style>
  <w:style w:type="paragraph" w:styleId="ae">
    <w:name w:val="No Spacing"/>
    <w:basedOn w:val="a"/>
    <w:uiPriority w:val="1"/>
    <w:qFormat/>
    <w:rsid w:val="000A0934"/>
    <w:pPr>
      <w:framePr w:wrap="around" w:y="334"/>
    </w:pPr>
    <w:rPr>
      <w:sz w:val="24"/>
    </w:rPr>
  </w:style>
  <w:style w:type="paragraph" w:customStyle="1" w:styleId="af">
    <w:name w:val="Содержимое"/>
    <w:basedOn w:val="a"/>
    <w:link w:val="af0"/>
    <w:semiHidden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af0">
    <w:name w:val="Содержимое (знак)"/>
    <w:basedOn w:val="a0"/>
    <w:link w:val="af"/>
    <w:semiHidden/>
    <w:rsid w:val="00D50606"/>
    <w:rPr>
      <w:sz w:val="24"/>
      <w:szCs w:val="24"/>
    </w:rPr>
  </w:style>
  <w:style w:type="character" w:customStyle="1" w:styleId="qwen-markdown-text">
    <w:name w:val="qwen-markdown-text"/>
    <w:basedOn w:val="a0"/>
    <w:rsid w:val="00A857DA"/>
  </w:style>
  <w:style w:type="paragraph" w:styleId="af1">
    <w:name w:val="List Paragraph"/>
    <w:basedOn w:val="a"/>
    <w:uiPriority w:val="34"/>
    <w:semiHidden/>
    <w:qFormat/>
    <w:rsid w:val="00217513"/>
    <w:pPr>
      <w:framePr w:wrap="around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ilapa\OneDrive\Desktop\labs-prac\sppd\lab4\&#1089;&#1087;&#1080;&#1089;&#1086;&#1082;.mdb" TargetMode="External"/><Relationship Id="rId2" Type="http://schemas.openxmlformats.org/officeDocument/2006/relationships/mailMergeSource" Target="file:///C:\Users\ilapa\OneDrive\Desktop\labs-prac\sppd\lab4\&#1089;&#1087;&#1080;&#1089;&#1086;&#1082;.mdb" TargetMode="External"/><Relationship Id="rId1" Type="http://schemas.openxmlformats.org/officeDocument/2006/relationships/attachedTemplate" Target="file:///C:\Users\ilapa\AppData\Roaming\Microsoft\Templates\&#1044;&#1077;&#1083;&#1086;&#1074;&#1086;&#1077;%20&#1087;&#1080;&#1089;&#1100;&#1084;&#1086;%20(&#1089;%20&#1089;&#1080;&#1085;&#1077;&#1081;%20&#1088;&#1072;&#1084;&#1082;&#1086;&#1081;%20&#1080;%20&#1094;&#1074;&#1077;&#1090;&#1086;&#1074;&#1099;&#1084;%20&#1075;&#1088;&#1072;&#1076;&#1080;&#1077;&#1085;&#1090;&#1086;&#1084;).dotx" TargetMode="External"/><Relationship Id="rId4" Type="http://schemas.openxmlformats.org/officeDocument/2006/relationships/recipientData" Target="recipientData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4E63812C314C78B51F39B844883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95D69F-9FEC-4DEB-A664-955575EECBFC}"/>
      </w:docPartPr>
      <w:docPartBody>
        <w:p w:rsidR="00CB1AB6" w:rsidRDefault="001D584C"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D2AA14F0C72B412087D0D0BF47A38A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EDC28A-A8D0-4447-BC76-4248BC390FB5}"/>
      </w:docPartPr>
      <w:docPartBody>
        <w:p w:rsidR="00CB1AB6" w:rsidRDefault="001D584C">
          <w:pPr>
            <w:pStyle w:val="D2AA14F0C72B412087D0D0BF47A38A90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0CFB68BE9C87468B81C3928A09DEFF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B300A0-A4DB-4A0D-8A8B-9FA1B0E3EBF5}"/>
      </w:docPartPr>
      <w:docPartBody>
        <w:p w:rsidR="00CB1AB6" w:rsidRDefault="001D584C">
          <w:pPr>
            <w:pStyle w:val="0CFB68BE9C87468B81C3928A09DEFFA7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A2C8075836AB4B96A8080E9F2F347E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5C693D-CDFE-4AB5-B334-1188940C0057}"/>
      </w:docPartPr>
      <w:docPartBody>
        <w:p w:rsidR="00CB1AB6" w:rsidRDefault="001D584C">
          <w:pPr>
            <w:pStyle w:val="A2C8075836AB4B96A8080E9F2F347E74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C5465879421C4D01A8B35FB961035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4EECCE-A06F-49D8-B05D-2466810B5923}"/>
      </w:docPartPr>
      <w:docPartBody>
        <w:p w:rsidR="00CB1AB6" w:rsidRDefault="001D584C"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B1AAE3560505445785D2F40F6D1CDD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1620FF-56FE-43AE-85B8-4D71B60DE99A}"/>
      </w:docPartPr>
      <w:docPartBody>
        <w:p w:rsidR="00CB1AB6" w:rsidRDefault="001D584C">
          <w:pPr>
            <w:pStyle w:val="57D08A491E3741C4A1C28210BBBE5FD9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8B1B06E9DA0C4E97972A7EAC9A217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662871-AF0A-4966-82E1-123628F10467}"/>
      </w:docPartPr>
      <w:docPartBody>
        <w:p w:rsidR="00CB1AB6" w:rsidRDefault="001D584C">
          <w:r w:rsidRPr="00A6455B">
            <w:rPr>
              <w:lang w:bidi="ru-RU"/>
            </w:rPr>
            <w:t>Уважаемый получатель!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4C"/>
    <w:rsid w:val="001D584C"/>
    <w:rsid w:val="00831F07"/>
    <w:rsid w:val="00CB1AB6"/>
    <w:rsid w:val="00E9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rsid w:val="001D584C"/>
    <w:pPr>
      <w:keepNext/>
      <w:keepLines/>
      <w:framePr w:hSpace="180" w:wrap="around" w:vAnchor="text" w:hAnchor="text" w:x="1051" w:y="925"/>
      <w:spacing w:before="40" w:after="0"/>
      <w:outlineLvl w:val="1"/>
    </w:pPr>
    <w:rPr>
      <w:rFonts w:asciiTheme="majorHAnsi" w:eastAsiaTheme="majorEastAsia" w:hAnsiTheme="majorHAnsi" w:cstheme="majorBidi"/>
      <w:color w:val="A5A5A5" w:themeColor="accent3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D584C"/>
    <w:rPr>
      <w:rFonts w:asciiTheme="majorHAnsi" w:eastAsiaTheme="majorEastAsia" w:hAnsiTheme="majorHAnsi" w:cstheme="majorBidi"/>
      <w:color w:val="A5A5A5" w:themeColor="accent3"/>
      <w:sz w:val="26"/>
      <w:szCs w:val="26"/>
      <w:lang w:val="en-US" w:eastAsia="en-US"/>
    </w:rPr>
  </w:style>
  <w:style w:type="paragraph" w:customStyle="1" w:styleId="D2AA14F0C72B412087D0D0BF47A38A90">
    <w:name w:val="D2AA14F0C72B412087D0D0BF47A38A90"/>
  </w:style>
  <w:style w:type="paragraph" w:customStyle="1" w:styleId="0CFB68BE9C87468B81C3928A09DEFFA7">
    <w:name w:val="0CFB68BE9C87468B81C3928A09DEFFA7"/>
  </w:style>
  <w:style w:type="paragraph" w:customStyle="1" w:styleId="A2C8075836AB4B96A8080E9F2F347E74">
    <w:name w:val="A2C8075836AB4B96A8080E9F2F347E74"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57D08A491E3741C4A1C28210BBBE5FD9">
    <w:name w:val="57D08A491E3741C4A1C28210BBBE5FD9"/>
    <w:rsid w:val="001D58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91D2A-922E-4279-A2E5-45166CD846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9F6202-90C0-4089-BB2E-7BC72A9C86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B6725A-0304-4F2D-B7EE-7007DFCA6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93486A-40C8-47E7-9C7A-840A33138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Деловое письмо (с синей рамкой и цветовым градиентом).dotx</Template>
  <TotalTime>0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2026-10-18T04:35:00Z</dcterms:created>
  <dcterms:modified xsi:type="dcterms:W3CDTF">2026-10-21T06:34:00Z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